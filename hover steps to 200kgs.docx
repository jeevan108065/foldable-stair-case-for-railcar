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4049D2EC" w14:textId="77777777" w:rsidTr="00A43A5B">
        <w:trPr>
          <w:cantSplit/>
          <w:trHeight w:val="4488"/>
        </w:trPr>
        <w:tc>
          <w:tcPr>
            <w:tcW w:w="6285" w:type="dxa"/>
          </w:tcPr>
          <w:p w14:paraId="4C1FB8CB" w14:textId="6AB4242F" w:rsidR="00F448BC" w:rsidRDefault="00F337F2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DD11F1" wp14:editId="72638BE4">
                  <wp:extent cx="3853815" cy="200406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51448E2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8010E85" w14:textId="6FC8474B" w:rsidR="00B77317" w:rsidRPr="00CD1539" w:rsidRDefault="00F337F2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hover steps</w:t>
                  </w:r>
                </w:p>
                <w:p w14:paraId="5B970F2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4D2D61B3" w14:textId="7181BE70" w:rsidR="00B77317" w:rsidRPr="00CD1539" w:rsidRDefault="00F337F2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26 May 2022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6109E6A5" w14:textId="513476C3" w:rsidR="00B77317" w:rsidRPr="00CD1539" w:rsidRDefault="00F337F2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53E220E1" w14:textId="6F18C5F2" w:rsidR="00B77317" w:rsidRPr="006A441F" w:rsidRDefault="00F337F2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24FF428E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63CC438" w14:textId="498B61E3" w:rsidR="00B77317" w:rsidRDefault="00F337F2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01F9EDD" w14:textId="656656DA" w:rsidR="00F337F2" w:rsidRDefault="001041F1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04456442" w:history="1">
                        <w:r w:rsidR="00F337F2" w:rsidRPr="003C170F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F337F2">
                          <w:rPr>
                            <w:noProof/>
                            <w:webHidden/>
                          </w:rPr>
                          <w:tab/>
                        </w:r>
                        <w:r w:rsidR="00F337F2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F337F2">
                          <w:rPr>
                            <w:noProof/>
                            <w:webHidden/>
                          </w:rPr>
                          <w:instrText xml:space="preserve"> PAGEREF _Toc104456442 \h </w:instrText>
                        </w:r>
                        <w:r w:rsidR="00F337F2">
                          <w:rPr>
                            <w:noProof/>
                            <w:webHidden/>
                          </w:rPr>
                        </w:r>
                        <w:r w:rsidR="00F337F2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F337F2">
                          <w:rPr>
                            <w:noProof/>
                            <w:webHidden/>
                          </w:rPr>
                          <w:t>2</w:t>
                        </w:r>
                        <w:r w:rsidR="00F337F2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81E3CDC" w14:textId="135A1C15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43" w:history="1">
                        <w:r w:rsidRPr="003C170F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B117CB8" w14:textId="4376E777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44" w:history="1">
                        <w:r w:rsidRPr="003C170F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8EA6C8B" w14:textId="59E5DFFB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45" w:history="1">
                        <w:r w:rsidRPr="003C170F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452F833" w14:textId="12CE1BC3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46" w:history="1">
                        <w:r w:rsidRPr="003C170F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E087EFC" w14:textId="09D81D1A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47" w:history="1">
                        <w:r w:rsidRPr="003C170F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6FC8E2B" w14:textId="7C91EC24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48" w:history="1">
                        <w:r w:rsidRPr="003C170F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_Toc104456448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1E6F4F1" w14:textId="77295D3A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49" w:history="1">
                        <w:r w:rsidRPr="003C170F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_Toc104456449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44F9BEB" w14:textId="440CB2FF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50" w:history="1">
                        <w:r w:rsidRPr="003C170F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_Toc104456450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D1D3C17" w14:textId="2E17D764" w:rsidR="00F337F2" w:rsidRDefault="00F337F2">
                      <w:pPr>
                        <w:pStyle w:val="TOC1"/>
                        <w:rPr>
                          <w:noProof/>
                          <w:sz w:val="22"/>
                          <w:lang w:val="en-IN" w:eastAsia="en-IN"/>
                        </w:rPr>
                      </w:pPr>
                      <w:hyperlink w:anchor="_Toc104456451" w:history="1">
                        <w:r w:rsidRPr="003C170F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_Toc104456451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4406213" w14:textId="6597479F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FA8F848" w14:textId="77777777" w:rsidR="00F448BC" w:rsidRDefault="00F448BC" w:rsidP="00A5373F"/>
        </w:tc>
      </w:tr>
      <w:tr w:rsidR="00F448BC" w14:paraId="1E182200" w14:textId="77777777" w:rsidTr="00BE081A">
        <w:trPr>
          <w:cantSplit/>
          <w:trHeight w:val="3924"/>
        </w:trPr>
        <w:tc>
          <w:tcPr>
            <w:tcW w:w="6285" w:type="dxa"/>
          </w:tcPr>
          <w:p w14:paraId="6B2D8FCF" w14:textId="72DA7F9E" w:rsidR="00C27B5D" w:rsidRDefault="00F337F2" w:rsidP="00C27B5D">
            <w:pPr>
              <w:pStyle w:val="Heading1"/>
              <w:outlineLvl w:val="0"/>
            </w:pPr>
            <w:r>
              <w:t xml:space="preserve"> </w:t>
            </w:r>
          </w:p>
          <w:p w14:paraId="4DF2DD80" w14:textId="2830644A" w:rsidR="00F448BC" w:rsidRPr="00E65D6E" w:rsidRDefault="00F337F2" w:rsidP="00FF408C">
            <w:r>
              <w:t xml:space="preserve"> </w:t>
            </w:r>
          </w:p>
        </w:tc>
        <w:tc>
          <w:tcPr>
            <w:tcW w:w="4713" w:type="dxa"/>
            <w:vMerge/>
          </w:tcPr>
          <w:p w14:paraId="79286784" w14:textId="77777777" w:rsidR="00F448BC" w:rsidRPr="00A33AA4" w:rsidRDefault="00F448BC" w:rsidP="00840CC7">
            <w:pPr>
              <w:pStyle w:val="TOC3"/>
            </w:pPr>
          </w:p>
        </w:tc>
      </w:tr>
    </w:tbl>
    <w:p w14:paraId="7E8240FB" w14:textId="638442D9" w:rsidR="00343025" w:rsidRDefault="00F25CD7" w:rsidP="00F337F2">
      <w:r>
        <w:br w:type="page"/>
      </w:r>
      <w:bookmarkStart w:id="0" w:name="_Toc243733140"/>
      <w:bookmarkStart w:id="1" w:name="_Toc245020107"/>
      <w:bookmarkStart w:id="2" w:name="_Toc2450201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2736950A" w14:textId="77777777" w:rsidTr="00ED5A01">
        <w:tc>
          <w:tcPr>
            <w:tcW w:w="11016" w:type="dxa"/>
          </w:tcPr>
          <w:p w14:paraId="6603DA29" w14:textId="3D91BFDD" w:rsidR="00FF408C" w:rsidRDefault="00F337F2" w:rsidP="00FF408C">
            <w:pPr>
              <w:pStyle w:val="Heading1"/>
              <w:outlineLvl w:val="0"/>
            </w:pPr>
            <w:bookmarkStart w:id="3" w:name="_Toc104456442"/>
            <w:r>
              <w:lastRenderedPageBreak/>
              <w:t>Model Information</w:t>
            </w:r>
            <w:bookmarkEnd w:id="3"/>
          </w:p>
          <w:p w14:paraId="3CD55633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206D047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7FD6DD0" w14:textId="77777777" w:rsidTr="00077EA0">
                    <w:tc>
                      <w:tcPr>
                        <w:tcW w:w="8640" w:type="dxa"/>
                      </w:tcPr>
                      <w:p w14:paraId="5F58AD4E" w14:textId="0CBC9F4D" w:rsidR="00077EA0" w:rsidRDefault="00F337F2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3B3811AF" wp14:editId="059F5054">
                              <wp:extent cx="5349240" cy="387286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8728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06AB4A9" w14:textId="34146DA3" w:rsidR="00C16188" w:rsidRDefault="00F337F2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hover steps</w:t>
                  </w:r>
                </w:p>
                <w:p w14:paraId="18A160AF" w14:textId="5C7718D0" w:rsidR="00C16188" w:rsidRDefault="00F337F2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37CE2A88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A70E355" w14:textId="729318C2" w:rsidR="00C16188" w:rsidRPr="0044448A" w:rsidRDefault="00F337F2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6DF7F440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4272C1" w14:textId="2BFB61DC" w:rsidR="00C16188" w:rsidRDefault="00F337F2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F393DAA" w14:textId="430560B7" w:rsidR="00C16188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FF7DCC" w14:textId="28B2DAEC" w:rsidR="00C16188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189C930" w14:textId="4641BFD4" w:rsidR="00C16188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C16188" w14:paraId="2ED8956A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6235D5" w14:textId="0BDD4854" w:rsidR="00C16188" w:rsidRDefault="00F337F2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3EB80C83" w14:textId="1AE47B4B" w:rsidR="004B3022" w:rsidRPr="0044448A" w:rsidRDefault="00F337F2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A5ABFB7" wp14:editId="687FA8CB">
                        <wp:extent cx="1562735" cy="113157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1315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C4D927" w14:textId="1B4ECCC0" w:rsidR="00C16188" w:rsidRPr="0044448A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E8DE56" w14:textId="77777777" w:rsidR="00F337F2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Mass:113.138 kg</w:t>
                  </w:r>
                </w:p>
                <w:p w14:paraId="251F4CAE" w14:textId="77777777" w:rsidR="00F337F2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Volume:0.0419031 m^3</w:t>
                  </w:r>
                </w:p>
                <w:p w14:paraId="2EABC779" w14:textId="77777777" w:rsidR="00F337F2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Density:2,700 kg/m^3</w:t>
                  </w:r>
                </w:p>
                <w:p w14:paraId="7BE3AF86" w14:textId="77777777" w:rsidR="00F337F2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Weight:1,108.75 N</w:t>
                  </w:r>
                </w:p>
                <w:p w14:paraId="5BCB85A8" w14:textId="0F103591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41B903F" w14:textId="77777777" w:rsidR="00F337F2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C:\Users\JEEVAN\OneDrive\Desktop\preeti proj\hover steps.SLDPRT</w:t>
                  </w:r>
                </w:p>
                <w:p w14:paraId="29D36BBA" w14:textId="10799D47" w:rsidR="00C16188" w:rsidRPr="0044448A" w:rsidRDefault="00F337F2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May 26 11:02:02 2022</w:t>
                  </w:r>
                </w:p>
              </w:tc>
            </w:tr>
          </w:tbl>
          <w:p w14:paraId="64518A61" w14:textId="58DF3820" w:rsidR="00FF408C" w:rsidRDefault="00FF408C" w:rsidP="00A96F2C"/>
        </w:tc>
      </w:tr>
    </w:tbl>
    <w:p w14:paraId="74006663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5E294F" w14:paraId="336F151D" w14:textId="77777777" w:rsidTr="005E294F">
        <w:tc>
          <w:tcPr>
            <w:tcW w:w="11016" w:type="dxa"/>
          </w:tcPr>
          <w:p w14:paraId="4E64E84A" w14:textId="6D91AE04" w:rsidR="00B35001" w:rsidRPr="00B35001" w:rsidRDefault="00F337F2" w:rsidP="00B35001">
            <w:pPr>
              <w:pStyle w:val="Heading1"/>
              <w:outlineLvl w:val="0"/>
            </w:pPr>
            <w:bookmarkStart w:id="4" w:name="_Toc104456443"/>
            <w:r>
              <w:lastRenderedPageBreak/>
              <w:t>Study Properties</w:t>
            </w:r>
            <w:bookmarkEnd w:id="4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00"/>
              <w:gridCol w:w="5321"/>
            </w:tblGrid>
            <w:tr w:rsidR="00B35001" w14:paraId="55CA575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303055" w14:textId="59BE3C1F" w:rsidR="00B35001" w:rsidRDefault="00F337F2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BAF15E" w14:textId="3A52E38D" w:rsidR="00B35001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F337F2" w14:paraId="5CC0D18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1D7018" w14:textId="6C33BC60" w:rsidR="00F337F2" w:rsidRDefault="00F337F2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6214B2" w14:textId="17CEAAE2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F337F2" w14:paraId="50ADD9E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0F25AD" w14:textId="388DB429" w:rsidR="00F337F2" w:rsidRDefault="00F337F2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253D50" w14:textId="2F454DAE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337F2" w14:paraId="74A5DC3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DB004C" w14:textId="19FDEB19" w:rsidR="00F337F2" w:rsidRDefault="00F337F2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A72792" w14:textId="3D30CBB7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337F2" w14:paraId="0C82576F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759B95" w14:textId="7F60F6F1" w:rsidR="00F337F2" w:rsidRDefault="00F337F2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DE4ED1" w14:textId="45EE6F8A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F337F2" w14:paraId="4317A8EE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005D51" w14:textId="7DB894EA" w:rsidR="00F337F2" w:rsidRDefault="00F337F2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08DD1E" w14:textId="2D35C8C6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F337F2" w14:paraId="75CB74E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518FDE3" w14:textId="195063CA" w:rsidR="00F337F2" w:rsidRDefault="00F337F2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D0C2BC" w14:textId="3C10F3C1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6FC394B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BA1583" w14:textId="3D2C8CF7" w:rsidR="00F337F2" w:rsidRDefault="00F337F2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D8445D" w14:textId="7128B5F8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F337F2" w14:paraId="2EFF0E1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FFA177" w14:textId="09CB6ED5" w:rsidR="00F337F2" w:rsidRDefault="00F337F2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E1FEF7" w14:textId="5C678DE3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75454973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461905" w14:textId="7E1FB344" w:rsidR="00F337F2" w:rsidRDefault="00F337F2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3AB52C" w14:textId="212D2686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1AEB4BD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5124DFB" w14:textId="4FCA1CF9" w:rsidR="00F337F2" w:rsidRDefault="00F337F2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A466DB4" w14:textId="17C6656F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1BB27478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53940C" w14:textId="282AD4DF" w:rsidR="00F337F2" w:rsidRDefault="00F337F2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0634749" w14:textId="0E35281C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F337F2" w14:paraId="6DCC48B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8B0F3F" w14:textId="510E4209" w:rsidR="00F337F2" w:rsidRDefault="00F337F2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D4DA6C" w14:textId="2B083DE5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41D73CD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6E2AA4" w14:textId="7946A2C7" w:rsidR="00F337F2" w:rsidRDefault="00F337F2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66B916" w14:textId="25DFAAD9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F337F2" w14:paraId="7B45020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B35783" w14:textId="216AD029" w:rsidR="00F337F2" w:rsidRDefault="00F337F2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3310978" w14:textId="19C068AC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324D649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F7BE45" w14:textId="5E186A24" w:rsidR="00F337F2" w:rsidRDefault="00F337F2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4B1ABB" w14:textId="69ACC1E4" w:rsidR="00F337F2" w:rsidRDefault="00F337F2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07E5683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D5AAD4" w14:textId="06DBFB19" w:rsidR="00F337F2" w:rsidRDefault="00F337F2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9074B6D" w14:textId="403C9DE3" w:rsidR="00F337F2" w:rsidRDefault="00F337F2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(C:\Users\JEEVAN\OneDrive\Desktop\preeti proj)</w:t>
                  </w:r>
                </w:p>
              </w:tc>
            </w:tr>
          </w:tbl>
          <w:p w14:paraId="7918472A" w14:textId="254475E8" w:rsidR="005E294F" w:rsidRDefault="005E294F" w:rsidP="00A96F2C"/>
        </w:tc>
      </w:tr>
      <w:bookmarkEnd w:id="0"/>
      <w:bookmarkEnd w:id="1"/>
      <w:bookmarkEnd w:id="2"/>
    </w:tbl>
    <w:p w14:paraId="4789C0F1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83"/>
      </w:tblGrid>
      <w:tr w:rsidR="00F33129" w14:paraId="45DDD8AF" w14:textId="77777777" w:rsidTr="00E80CD9">
        <w:tc>
          <w:tcPr>
            <w:tcW w:w="11016" w:type="dxa"/>
          </w:tcPr>
          <w:p w14:paraId="0ABBBB5D" w14:textId="21F8FC35" w:rsidR="00F33129" w:rsidRPr="00B35001" w:rsidRDefault="00F337F2" w:rsidP="000A7C6B">
            <w:pPr>
              <w:pStyle w:val="Heading1"/>
              <w:outlineLvl w:val="0"/>
            </w:pPr>
            <w:bookmarkStart w:id="5" w:name="_Toc104456444"/>
            <w:r>
              <w:t>Units</w:t>
            </w:r>
            <w:bookmarkEnd w:id="5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44"/>
              <w:gridCol w:w="5177"/>
            </w:tblGrid>
            <w:tr w:rsidR="00F33129" w14:paraId="39568B4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F0FA225" w14:textId="0728097A" w:rsidR="00F33129" w:rsidRDefault="00F337F2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5CC4A97" w14:textId="7286467F" w:rsidR="00F33129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F337F2" w14:paraId="37CD18A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E99E7F" w14:textId="52381689" w:rsidR="00F337F2" w:rsidRDefault="00F337F2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17244FB" w14:textId="4CC56B5F" w:rsidR="00F337F2" w:rsidRDefault="00F337F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F337F2" w14:paraId="610B10B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1B297C" w14:textId="008DF6BC" w:rsidR="00F337F2" w:rsidRDefault="00F337F2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1335FE" w14:textId="613F3621" w:rsidR="00F337F2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F337F2" w14:paraId="38B6D3E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2DF801" w14:textId="58EB1848" w:rsidR="00F337F2" w:rsidRDefault="00F337F2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68FE0FA" w14:textId="4E0F6F2D" w:rsidR="00F337F2" w:rsidRDefault="00F337F2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F337F2" w14:paraId="15B84C35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D6737C" w14:textId="5A503B8F" w:rsidR="00F337F2" w:rsidRDefault="00F337F2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196159" w14:textId="5309C087" w:rsidR="00F337F2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0075E4F9" w14:textId="596A57E7" w:rsidR="00F33129" w:rsidRDefault="00F33129" w:rsidP="000A7C6B"/>
        </w:tc>
      </w:tr>
    </w:tbl>
    <w:p w14:paraId="6ACE7C34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685B8E0" w14:textId="77777777" w:rsidTr="005273D5">
        <w:trPr>
          <w:trHeight w:val="4158"/>
        </w:trPr>
        <w:tc>
          <w:tcPr>
            <w:tcW w:w="11136" w:type="dxa"/>
          </w:tcPr>
          <w:p w14:paraId="0E7FB8E6" w14:textId="2AD07FDA" w:rsidR="00E80CD9" w:rsidRPr="00AC3438" w:rsidRDefault="00F337F2" w:rsidP="000A7C6B">
            <w:pPr>
              <w:pStyle w:val="Heading1"/>
              <w:outlineLvl w:val="0"/>
            </w:pPr>
            <w:bookmarkStart w:id="6" w:name="_Toc243733144"/>
            <w:bookmarkStart w:id="7" w:name="_Toc245020112"/>
            <w:bookmarkStart w:id="8" w:name="_Toc245020144"/>
            <w:bookmarkStart w:id="9" w:name="_Toc104456445"/>
            <w:r>
              <w:lastRenderedPageBreak/>
              <w:t>Material Properties</w:t>
            </w:r>
            <w:bookmarkEnd w:id="9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260A87AA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4E51982" w14:textId="061A51FC" w:rsidR="00E80CD9" w:rsidRPr="003E6C57" w:rsidRDefault="00F337F2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1074C7" w14:textId="20305B1D" w:rsidR="00E80CD9" w:rsidRPr="003E6C57" w:rsidRDefault="00F337F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65CED5B" w14:textId="59FE67CA" w:rsidR="00E80CD9" w:rsidRPr="003E6C57" w:rsidRDefault="00F337F2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3F243C8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7D0342CC" w14:textId="32B76E63" w:rsidR="00E80CD9" w:rsidRPr="00577134" w:rsidRDefault="00F337F2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4212A761" wp14:editId="0E3538A1">
                        <wp:extent cx="1904365" cy="1378585"/>
                        <wp:effectExtent l="0" t="0" r="635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378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5AB413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126753D" w14:textId="2B165C9C" w:rsidR="00E80CD9" w:rsidRPr="00BE6656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6C52A4" w14:textId="4DE7B4BC" w:rsidR="00E80CD9" w:rsidRPr="00BE6656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6063-T83</w:t>
                        </w:r>
                      </w:p>
                    </w:tc>
                  </w:tr>
                  <w:tr w:rsidR="00F337F2" w:rsidRPr="00577134" w14:paraId="20ECFD91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871FCA" w14:textId="3EC86BC2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DB4B85" w14:textId="29DAC147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F337F2" w:rsidRPr="00577134" w14:paraId="26C0A58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C1B8103" w14:textId="479B1E75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312763" w14:textId="24EC565B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F337F2" w:rsidRPr="00577134" w14:paraId="77BE6DFA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095FB3C" w14:textId="5F8DF5B9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D4188C" w14:textId="6418953E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2.4e+08 N/m^2</w:t>
                        </w:r>
                      </w:p>
                    </w:tc>
                  </w:tr>
                  <w:tr w:rsidR="00F337F2" w:rsidRPr="00577134" w14:paraId="4762029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FA8314" w14:textId="160B3FE4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D837666" w14:textId="489ED529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2.55e+08 N/m^2</w:t>
                        </w:r>
                      </w:p>
                    </w:tc>
                  </w:tr>
                  <w:tr w:rsidR="00F337F2" w:rsidRPr="00577134" w14:paraId="512C544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94F7DC" w14:textId="2CAA9BB0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F5723C" w14:textId="28236BA2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6.9e+10 N/m^2</w:t>
                        </w:r>
                      </w:p>
                    </w:tc>
                  </w:tr>
                  <w:tr w:rsidR="00F337F2" w:rsidRPr="00577134" w14:paraId="1994EE9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C9809C" w14:textId="0191615C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57C7B3" w14:textId="4150C5BD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0.33  </w:t>
                        </w:r>
                      </w:p>
                    </w:tc>
                  </w:tr>
                  <w:tr w:rsidR="00F337F2" w:rsidRPr="00577134" w14:paraId="05AD110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5FD958" w14:textId="5B73C975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21D31F" w14:textId="04046E04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2,700 kg/m^3</w:t>
                        </w:r>
                      </w:p>
                    </w:tc>
                  </w:tr>
                  <w:tr w:rsidR="00F337F2" w:rsidRPr="00577134" w14:paraId="12B1842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0FE25D" w14:textId="3F276D96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26BF562" w14:textId="66A3EDC7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2.58e+10 N/m^2</w:t>
                        </w:r>
                      </w:p>
                    </w:tc>
                  </w:tr>
                  <w:tr w:rsidR="00F337F2" w:rsidRPr="00577134" w14:paraId="5C94AA2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A4277B" w14:textId="4E4FC679" w:rsidR="00F337F2" w:rsidRDefault="00F337F2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8B504E" w14:textId="657DEDEA" w:rsidR="00F337F2" w:rsidRDefault="00F337F2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2.34e-05 /Kelvin</w:t>
                        </w:r>
                      </w:p>
                    </w:tc>
                  </w:tr>
                </w:tbl>
                <w:p w14:paraId="55F27010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50C20AC6" w14:textId="17A17A09" w:rsidR="00E80CD9" w:rsidRPr="00577134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1(Cut-Extrude1)(hover steps)</w:t>
                  </w:r>
                </w:p>
              </w:tc>
            </w:tr>
            <w:tr w:rsidR="00E80CD9" w:rsidRPr="000841BF" w14:paraId="08030AA0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2ED3A238" w14:textId="0D3F96B9" w:rsidR="00E80CD9" w:rsidRPr="000841BF" w:rsidRDefault="00F337F2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3CA08E73" w14:textId="37604C9A" w:rsidR="00E80CD9" w:rsidRDefault="00E80CD9" w:rsidP="000A7C6B"/>
        </w:tc>
      </w:tr>
      <w:bookmarkEnd w:id="6"/>
      <w:bookmarkEnd w:id="7"/>
      <w:bookmarkEnd w:id="8"/>
    </w:tbl>
    <w:p w14:paraId="0312672F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E9C1831" w14:textId="77777777" w:rsidTr="00452CBC">
        <w:tc>
          <w:tcPr>
            <w:tcW w:w="11016" w:type="dxa"/>
          </w:tcPr>
          <w:p w14:paraId="740D28A6" w14:textId="135CF2D9" w:rsidR="005273D5" w:rsidRPr="00AF1A58" w:rsidRDefault="00F337F2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0" w:name="_Toc104456446"/>
            <w:r>
              <w:rPr>
                <w:rStyle w:val="Strong"/>
              </w:rPr>
              <w:lastRenderedPageBreak/>
              <w:t>Loads and Fixtures</w:t>
            </w:r>
            <w:bookmarkEnd w:id="10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F337F2" w14:paraId="15EA541E" w14:textId="77777777" w:rsidTr="00D26BA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7DD5973" w14:textId="72D03E60" w:rsidR="00F337F2" w:rsidRPr="004E282D" w:rsidRDefault="00F337F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1BD65F9" w14:textId="2912A090" w:rsidR="00F337F2" w:rsidRPr="004E282D" w:rsidRDefault="00F337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81843B5" w14:textId="72F5DC58" w:rsidR="00F337F2" w:rsidRPr="004E282D" w:rsidRDefault="00F337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F337F2" w14:paraId="4EB0E3BD" w14:textId="77777777" w:rsidTr="00F337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59A9C2D0" w14:textId="41ADEFD6" w:rsidR="00F337F2" w:rsidRPr="00AD5FBA" w:rsidRDefault="00F337F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60A37D14" w14:textId="3309DE3A" w:rsidR="00F337F2" w:rsidRPr="006208CB" w:rsidRDefault="00F337F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C9F1C88" wp14:editId="7E7500FF">
                        <wp:extent cx="1772285" cy="1283335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83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337F2" w14:paraId="25C088D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C9EE653" w14:textId="3F5E423C" w:rsidR="00F337F2" w:rsidRPr="00BE6656" w:rsidRDefault="00F337F2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6F6D119" w14:textId="1E1FD4DC" w:rsidR="00F337F2" w:rsidRPr="00154A1A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F337F2" w14:paraId="27BBF9E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3BE2481" w14:textId="716E37E1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08B36A3" w14:textId="2C629858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05D16F8B" w14:textId="77777777" w:rsidR="00F337F2" w:rsidRPr="004C6DEB" w:rsidRDefault="00F337F2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337F2" w14:paraId="171B8454" w14:textId="77777777" w:rsidTr="007A3C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E6B255E" w14:textId="589921E9" w:rsidR="00F337F2" w:rsidRPr="003F154A" w:rsidRDefault="00F337F2" w:rsidP="007A3CE1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F337F2" w14:paraId="4682907B" w14:textId="77777777" w:rsidTr="007A3CE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F85712B" w14:textId="507CB475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D537FB8" w14:textId="0848DAF4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757B4D9" w14:textId="3B0EFBC3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AC1BE2D" w14:textId="6ADD0580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5A999EB" w14:textId="0BE0AE66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337F2" w14:paraId="2A2D76BA" w14:textId="77777777" w:rsidTr="007A3CE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9ED9CCC" w14:textId="23C8A39A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BA4F6FB" w14:textId="7657036B" w:rsidR="00F337F2" w:rsidRPr="00EF37BF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-1.43411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2A3CFDB" w14:textId="0E5A3C4A" w:rsidR="00F337F2" w:rsidRPr="00EF37BF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1,755.48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169C1C7" w14:textId="79AB6EA1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1,620.44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13BB221" w14:textId="009AC33D" w:rsidR="00F337F2" w:rsidRPr="00EF37BF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2,389.05</w:t>
                        </w:r>
                      </w:p>
                    </w:tc>
                  </w:tr>
                  <w:tr w:rsidR="00F337F2" w14:paraId="261CCBCE" w14:textId="77777777" w:rsidTr="007A3CE1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D309623" w14:textId="63391E1D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BFC8B04" w14:textId="032B197C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26DEB2C" w14:textId="36C7A306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DE3E535" w14:textId="40BFFDAA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ADCDD26" w14:textId="4C40BB39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9C35EE0" w14:textId="77777777" w:rsidR="00F337F2" w:rsidRDefault="00F337F2" w:rsidP="007A3CE1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337F2" w14:paraId="663F0598" w14:textId="77777777" w:rsidTr="00F337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533B16DA" w14:textId="4E5E8AF3" w:rsidR="00F337F2" w:rsidRPr="00AD5FBA" w:rsidRDefault="00F337F2" w:rsidP="007A3CE1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Fixed-2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1CE892D9" w14:textId="06FF2D37" w:rsidR="00F337F2" w:rsidRPr="006208CB" w:rsidRDefault="00F337F2" w:rsidP="007A3CE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6765793" wp14:editId="7C41EB5E">
                        <wp:extent cx="1772285" cy="1283335"/>
                        <wp:effectExtent l="0" t="0" r="0" b="0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283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F337F2" w14:paraId="3167ED90" w14:textId="77777777" w:rsidTr="007A3CE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15646A8" w14:textId="05FD6BE6" w:rsidR="00F337F2" w:rsidRPr="00BE6656" w:rsidRDefault="00F337F2" w:rsidP="007A3CE1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5E15AE0" w14:textId="66210276" w:rsidR="00F337F2" w:rsidRPr="00154A1A" w:rsidRDefault="00F337F2" w:rsidP="007A3CE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F337F2" w14:paraId="7667B902" w14:textId="77777777" w:rsidTr="007A3CE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C250946" w14:textId="0431732C" w:rsidR="00F337F2" w:rsidRDefault="00F337F2" w:rsidP="007A3CE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3E1BEF6" w14:textId="781C12C2" w:rsidR="00F337F2" w:rsidRDefault="00F337F2" w:rsidP="007A3CE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7B116AE6" w14:textId="77777777" w:rsidR="00F337F2" w:rsidRPr="004C6DEB" w:rsidRDefault="00F337F2" w:rsidP="007A3CE1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F337F2" w14:paraId="7250C537" w14:textId="77777777" w:rsidTr="007A3C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6722CC0C" w14:textId="2AA3D13D" w:rsidR="00F337F2" w:rsidRPr="003F154A" w:rsidRDefault="00F337F2" w:rsidP="007A3CE1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F337F2" w14:paraId="134FF65D" w14:textId="77777777" w:rsidTr="007A3CE1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CFAE125" w14:textId="0B7D0C4B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F9C1AC9" w14:textId="4E736520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2BC82C3" w14:textId="33E90823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4F1427D" w14:textId="63440EDA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26909279" w14:textId="626FDC83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F337F2" w14:paraId="1EF4C94C" w14:textId="77777777" w:rsidTr="007A3CE1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DAB0F6B" w14:textId="4B351B17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67B8092" w14:textId="0BB76F63" w:rsidR="00F337F2" w:rsidRPr="00EF37BF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1.48248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B002EE3" w14:textId="6AE708CB" w:rsidR="00F337F2" w:rsidRPr="00EF37BF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1,316.97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113B01B" w14:textId="4B4B1F49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-1,620.84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6B57B62D" w14:textId="494BC9D6" w:rsidR="00F337F2" w:rsidRPr="00EF37BF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2,088.43</w:t>
                        </w:r>
                      </w:p>
                    </w:tc>
                  </w:tr>
                  <w:tr w:rsidR="00F337F2" w14:paraId="13DF79EA" w14:textId="77777777" w:rsidTr="007A3CE1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FDB2BAC" w14:textId="4F5D1C65" w:rsidR="00F337F2" w:rsidRDefault="00F337F2" w:rsidP="007A3CE1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6272EC5" w14:textId="1738D6D3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839E168" w14:textId="3C4952C0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F892234" w14:textId="1BFC1DFF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AF21369" w14:textId="7B8AEB68" w:rsidR="00F337F2" w:rsidRDefault="00F337F2" w:rsidP="007A3CE1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F54C684" w14:textId="77777777" w:rsidR="00F337F2" w:rsidRDefault="00F337F2" w:rsidP="007A3CE1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6E0596B6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F337F2" w14:paraId="5424911A" w14:textId="77777777" w:rsidTr="009A1FA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6773A825" w14:textId="7F4E508B" w:rsidR="00F337F2" w:rsidRPr="004E282D" w:rsidRDefault="00F337F2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B068029" w14:textId="733404CD" w:rsidR="00F337F2" w:rsidRPr="004E282D" w:rsidRDefault="00F337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A96BEDB" w14:textId="4C6ECE40" w:rsidR="00F337F2" w:rsidRPr="004E282D" w:rsidRDefault="00F337F2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F337F2" w14:paraId="1FFE7D7E" w14:textId="77777777" w:rsidTr="00F337F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14:paraId="19DF7F78" w14:textId="4CF00E0C" w:rsidR="00F337F2" w:rsidRPr="00F42DD1" w:rsidRDefault="00F337F2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Distributed Mass-1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14:paraId="2E29DD16" w14:textId="5B9A2091" w:rsidR="00F337F2" w:rsidRPr="006208CB" w:rsidRDefault="00F337F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2E04E71" wp14:editId="16636024">
                        <wp:extent cx="1907540" cy="1381125"/>
                        <wp:effectExtent l="0" t="0" r="0" b="952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38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337F2" w14:paraId="331DE5D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3D24B936" w14:textId="31031E94" w:rsidR="00F337F2" w:rsidRPr="00BE6656" w:rsidRDefault="00F337F2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4E227CE" w14:textId="5FB8EFB3" w:rsidR="00F337F2" w:rsidRPr="00B77EA3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3 face(s)</w:t>
                        </w:r>
                      </w:p>
                    </w:tc>
                  </w:tr>
                  <w:tr w:rsidR="00F337F2" w14:paraId="0F9712E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584BD4F" w14:textId="31BC30DC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05F3592" w14:textId="1BAB29B6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Displacement (Direct transfer)</w:t>
                        </w:r>
                      </w:p>
                    </w:tc>
                  </w:tr>
                  <w:tr w:rsidR="00F337F2" w14:paraId="2C832591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0EE4B52" w14:textId="3E44F2B5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Coordinate System: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0CC6673" w14:textId="761FEB15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 xml:space="preserve">Global cartesian coordinates </w:t>
                        </w:r>
                      </w:p>
                    </w:tc>
                  </w:tr>
                  <w:tr w:rsidR="00F337F2" w14:paraId="3BE5CB8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B88197" w14:textId="79BD540D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7503A9F" w14:textId="6F4E7367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mm</w:t>
                        </w:r>
                      </w:p>
                    </w:tc>
                  </w:tr>
                  <w:tr w:rsidR="00F337F2" w14:paraId="42F2220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5F5DC92" w14:textId="5E0FC580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Rotation 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1BA0BC" w14:textId="1E18955F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---, ---   deg</w:t>
                        </w:r>
                      </w:p>
                    </w:tc>
                  </w:tr>
                  <w:tr w:rsidR="00F337F2" w14:paraId="1DB3F4A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C5C978D" w14:textId="1BBDA94D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 coordinates: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72EE92B" w14:textId="5614A166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0 0   mm</w:t>
                        </w:r>
                      </w:p>
                    </w:tc>
                  </w:tr>
                  <w:tr w:rsidR="00F337F2" w14:paraId="4B9B8EA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E1ADD15" w14:textId="29BD2385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Remote Mass: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7A04C4B" w14:textId="58086049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200 kg</w:t>
                        </w:r>
                      </w:p>
                    </w:tc>
                  </w:tr>
                  <w:tr w:rsidR="00F337F2" w14:paraId="2B375F95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0D5E3D8" w14:textId="065AB3AB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Moment of Inertia: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8929A53" w14:textId="60AB671C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0,0,0,0,0,0 kg.m^2</w:t>
                        </w:r>
                      </w:p>
                    </w:tc>
                  </w:tr>
                  <w:tr w:rsidR="00F337F2" w14:paraId="5A3AD606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730DA74" w14:textId="1E318AFC" w:rsidR="00F337F2" w:rsidRDefault="00F337F2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Components transferred: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839533B" w14:textId="6DADA11D" w:rsidR="00F337F2" w:rsidRDefault="00F337F2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NA</w:t>
                        </w:r>
                      </w:p>
                    </w:tc>
                  </w:tr>
                </w:tbl>
                <w:p w14:paraId="3E0D518E" w14:textId="77777777" w:rsidR="00F337F2" w:rsidRDefault="00F337F2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  <w:tr w:rsidR="00F337F2" w14:paraId="76F55978" w14:textId="77777777" w:rsidTr="007A3CE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C9F3D11" w14:textId="6C49CCED" w:rsidR="00F337F2" w:rsidRPr="00F42DD1" w:rsidRDefault="00F337F2" w:rsidP="007A3CE1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lastRenderedPageBreak/>
                    <w:t>Gravity-1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73F681C0" w14:textId="7D49A199" w:rsidR="00F337F2" w:rsidRPr="006208CB" w:rsidRDefault="00F337F2" w:rsidP="007A3CE1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0CC96D09" wp14:editId="7A80E911">
                        <wp:extent cx="1907540" cy="1381125"/>
                        <wp:effectExtent l="0" t="0" r="0" b="952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381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F337F2" w14:paraId="024492AA" w14:textId="77777777" w:rsidTr="007A3CE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2DC9504" w14:textId="6D838D7D" w:rsidR="00F337F2" w:rsidRPr="00BE6656" w:rsidRDefault="00F337F2" w:rsidP="007A3CE1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Reference: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34D9470" w14:textId="6AD7DA9C" w:rsidR="00F337F2" w:rsidRPr="00B77EA3" w:rsidRDefault="00F337F2" w:rsidP="007A3CE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Top Plane</w:t>
                        </w:r>
                      </w:p>
                    </w:tc>
                  </w:tr>
                  <w:tr w:rsidR="00F337F2" w14:paraId="4D98BFE9" w14:textId="77777777" w:rsidTr="007A3CE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478D441" w14:textId="78072D8D" w:rsidR="00F337F2" w:rsidRDefault="00F337F2" w:rsidP="007A3CE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A738A98" w14:textId="466B673E" w:rsidR="00F337F2" w:rsidRDefault="00F337F2" w:rsidP="007A3CE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 0 -9.81</w:t>
                        </w:r>
                      </w:p>
                    </w:tc>
                  </w:tr>
                  <w:tr w:rsidR="00F337F2" w14:paraId="0038473D" w14:textId="77777777" w:rsidTr="007A3CE1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3B8FDB6" w14:textId="0A11A856" w:rsidR="00F337F2" w:rsidRDefault="00F337F2" w:rsidP="007A3CE1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AEA0E6C" w14:textId="62738F0F" w:rsidR="00F337F2" w:rsidRDefault="00F337F2" w:rsidP="007A3CE1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m/s^2</w:t>
                        </w:r>
                      </w:p>
                    </w:tc>
                  </w:tr>
                </w:tbl>
                <w:p w14:paraId="1BBB2E8B" w14:textId="77777777" w:rsidR="00F337F2" w:rsidRDefault="00F337F2" w:rsidP="007A3CE1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21413BB3" w14:textId="7DCF24A2" w:rsidR="005273D5" w:rsidRDefault="005273D5" w:rsidP="000A7C6B">
            <w:pPr>
              <w:rPr>
                <w:rStyle w:val="Strong"/>
              </w:rPr>
            </w:pPr>
          </w:p>
        </w:tc>
      </w:tr>
    </w:tbl>
    <w:p w14:paraId="55D246DE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04076A40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EF58F42" w14:textId="0F1C13B4" w:rsidR="00A61A59" w:rsidRDefault="00F337F2" w:rsidP="000A7C6B">
            <w:pPr>
              <w:pStyle w:val="Heading1"/>
              <w:outlineLvl w:val="0"/>
            </w:pPr>
            <w:bookmarkStart w:id="11" w:name="_Toc104456447"/>
            <w:r>
              <w:lastRenderedPageBreak/>
              <w:t>Mesh information</w:t>
            </w:r>
            <w:bookmarkEnd w:id="11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47CC196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85C44C" w14:textId="1E34B437" w:rsidR="00A9531D" w:rsidRDefault="00F337F2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C8720B" w14:textId="79C81B0B" w:rsidR="00A9531D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F337F2" w14:paraId="4262D13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54BD55" w14:textId="6401A6AA" w:rsidR="00F337F2" w:rsidRDefault="00F337F2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F01503" w14:textId="2E63A69E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F337F2" w14:paraId="1C066E6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72E92C" w14:textId="3DC56A89" w:rsidR="00F337F2" w:rsidRDefault="00F337F2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9682955" w14:textId="5994E7CE" w:rsidR="00F337F2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49BFDF3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2D1901" w14:textId="60E20B47" w:rsidR="00F337F2" w:rsidRDefault="00F337F2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2501B8" w14:textId="5AD790A3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F337F2" w14:paraId="11251701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DEE0E7" w14:textId="56F03D61" w:rsidR="00F337F2" w:rsidRDefault="00F337F2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66DC79" w14:textId="596F9F08" w:rsidR="00F337F2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F337F2" w14:paraId="6B2772D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B1DB4A" w14:textId="636DDD59" w:rsidR="00F337F2" w:rsidRDefault="00F337F2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368F61" w14:textId="08D19C8A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45.3633 mm</w:t>
                  </w:r>
                </w:p>
              </w:tc>
            </w:tr>
            <w:tr w:rsidR="00F337F2" w14:paraId="4F02185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E6D93E" w14:textId="1E6CA08B" w:rsidR="00F337F2" w:rsidRDefault="00F337F2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28E5BC" w14:textId="4857AD4B" w:rsidR="00F337F2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2.26817 mm</w:t>
                  </w:r>
                </w:p>
              </w:tc>
            </w:tr>
            <w:tr w:rsidR="00F337F2" w14:paraId="2E77E0E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8349DC" w14:textId="47FB0A87" w:rsidR="00F337F2" w:rsidRDefault="00F337F2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B55B2F" w14:textId="04CFC160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14:paraId="7BF7D670" w14:textId="77777777" w:rsidR="00690657" w:rsidRDefault="00690657" w:rsidP="00690657"/>
          <w:p w14:paraId="6DEA8C35" w14:textId="6FFE35E0" w:rsidR="00A9531D" w:rsidRPr="00690657" w:rsidRDefault="00F337F2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59C9F01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11C177" w14:textId="220FE704" w:rsidR="007107BE" w:rsidRDefault="00F337F2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37E7F1" w14:textId="3DB352DE" w:rsidR="007107BE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17982</w:t>
                  </w:r>
                </w:p>
              </w:tc>
            </w:tr>
            <w:tr w:rsidR="00F337F2" w14:paraId="4F8AA39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FC7D2F" w14:textId="14B2808B" w:rsidR="00F337F2" w:rsidRDefault="00F337F2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5B2440" w14:textId="1EFA202D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8973</w:t>
                  </w:r>
                </w:p>
              </w:tc>
            </w:tr>
            <w:tr w:rsidR="00F337F2" w14:paraId="25F49D4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CE1CF5" w14:textId="34439174" w:rsidR="00F337F2" w:rsidRDefault="00F337F2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439BC2B" w14:textId="1F2FD9FF" w:rsidR="00F337F2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17.181</w:t>
                  </w:r>
                </w:p>
              </w:tc>
            </w:tr>
            <w:tr w:rsidR="00F337F2" w14:paraId="7184B41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6337F4" w14:textId="0AFD99DF" w:rsidR="00F337F2" w:rsidRDefault="00F337F2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663ED1" w14:textId="3E04A673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28.9</w:t>
                  </w:r>
                </w:p>
              </w:tc>
            </w:tr>
            <w:tr w:rsidR="00F337F2" w14:paraId="41FA720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A6E1C3" w14:textId="3FF48494" w:rsidR="00F337F2" w:rsidRDefault="00F337F2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2FC08C" w14:textId="228EF10B" w:rsidR="00F337F2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0.825</w:t>
                  </w:r>
                </w:p>
              </w:tc>
            </w:tr>
            <w:tr w:rsidR="00F337F2" w14:paraId="5A87DDB1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42110A" w14:textId="2950B49B" w:rsidR="00F337F2" w:rsidRDefault="00F337F2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947637" w14:textId="182D736E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F337F2" w14:paraId="2259A11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788791" w14:textId="63855A39" w:rsidR="00F337F2" w:rsidRDefault="00F337F2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F5AF7A" w14:textId="0DE3345F" w:rsidR="00F337F2" w:rsidRDefault="00F337F2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00:00:02</w:t>
                  </w:r>
                </w:p>
              </w:tc>
            </w:tr>
            <w:tr w:rsidR="00F337F2" w14:paraId="6B4AA96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42BD09" w14:textId="2A50B965" w:rsidR="00F337F2" w:rsidRDefault="00F337F2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A5ADFDB" w14:textId="77777777" w:rsidR="00F337F2" w:rsidRDefault="00F337F2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12729320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330CF07C" w14:textId="540D0120" w:rsidR="00D803B1" w:rsidRDefault="00F337F2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1F11D37" wp14:editId="2F501850">
                        <wp:extent cx="6711315" cy="3489960"/>
                        <wp:effectExtent l="0" t="0" r="0" b="0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89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ED67304" w14:textId="29D43FB8" w:rsidR="00A61A59" w:rsidRPr="00F077CB" w:rsidRDefault="00A61A59" w:rsidP="000A7C6B"/>
        </w:tc>
      </w:tr>
    </w:tbl>
    <w:p w14:paraId="7AF4E308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0A000243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1FB6AB9C" w14:textId="7F27365F" w:rsidR="005F5B79" w:rsidRDefault="00F337F2" w:rsidP="000A7C6B">
            <w:pPr>
              <w:pStyle w:val="Heading1"/>
              <w:outlineLvl w:val="0"/>
            </w:pPr>
            <w:bookmarkStart w:id="12" w:name="_Toc104456448"/>
            <w:r>
              <w:lastRenderedPageBreak/>
              <w:t>Resultant Forces</w:t>
            </w:r>
            <w:bookmarkEnd w:id="12"/>
          </w:p>
          <w:p w14:paraId="3DE24355" w14:textId="0F5D8A19" w:rsidR="005F5B79" w:rsidRPr="000B04D4" w:rsidRDefault="00F337F2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7C76ACE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C3DEE8B" w14:textId="745E3A82" w:rsidR="005F5B79" w:rsidRDefault="00F337F2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EF51C17" w14:textId="79F53821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C439723" w14:textId="5B20A266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80A126D" w14:textId="1317C996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571AB0D" w14:textId="7E0D9815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BBE831" w14:textId="74C7555A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BCC4E5C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5933DC" w14:textId="5DF78D81" w:rsidR="005F5B79" w:rsidRPr="004D2956" w:rsidRDefault="00F337F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1273C4B" w14:textId="4F773F1A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40B3A7" w14:textId="0E030271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0.0483093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2390688" w14:textId="129D4315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3,072.45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BC4DD3" w14:textId="6A905609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-0.400116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30256E4" w14:textId="1E224D91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3,072.45</w:t>
                  </w:r>
                </w:p>
              </w:tc>
            </w:tr>
          </w:tbl>
          <w:p w14:paraId="07E6E316" w14:textId="02C9C82C" w:rsidR="005F5B79" w:rsidRPr="000B04D4" w:rsidRDefault="00F337F2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92E5BAA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FA2774B" w14:textId="2C3F6B3D" w:rsidR="005F5B79" w:rsidRDefault="00F337F2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6C749D8" w14:textId="04E856A1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668B5E4" w14:textId="17315D97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A16BE2C" w14:textId="2712305E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58A8FBB" w14:textId="19541448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2FB8A212" w14:textId="61015561" w:rsidR="005F5B79" w:rsidRDefault="00F337F2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817CA3B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7F5B67" w14:textId="1801BFB4" w:rsidR="005F5B79" w:rsidRPr="004D2956" w:rsidRDefault="00F337F2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E265AB" w14:textId="60500D51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63367F" w14:textId="5BE020ED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2E9D1F" w14:textId="7FD63FFD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64E992F" w14:textId="499ADCD5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05781B5" w14:textId="0B354D5F" w:rsidR="005F5B79" w:rsidRPr="004D2956" w:rsidRDefault="00F337F2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3B60C3A" w14:textId="77777777" w:rsidR="005F5B79" w:rsidRDefault="005F5B79" w:rsidP="000A7C6B"/>
        </w:tc>
      </w:tr>
      <w:tr w:rsidR="005F5B79" w14:paraId="3110DD61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2033B90" w14:textId="50DA0922" w:rsidR="005F5B79" w:rsidRDefault="005F5B79" w:rsidP="000A7C6B">
            <w:bookmarkStart w:id="13" w:name="_Toc243733151"/>
            <w:bookmarkStart w:id="14" w:name="_Toc245020119"/>
            <w:bookmarkStart w:id="15" w:name="_Toc245020151"/>
          </w:p>
        </w:tc>
      </w:tr>
      <w:bookmarkEnd w:id="13"/>
      <w:bookmarkEnd w:id="14"/>
      <w:bookmarkEnd w:id="15"/>
    </w:tbl>
    <w:p w14:paraId="6F099273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14:paraId="3199AF66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C5612A4" w14:textId="39DA4FCD" w:rsidR="0050542D" w:rsidRPr="00F337F2" w:rsidRDefault="00F337F2" w:rsidP="00F337F2">
            <w:pPr>
              <w:pStyle w:val="Heading1"/>
            </w:pPr>
            <w:bookmarkStart w:id="16" w:name="_Toc104456449"/>
            <w:r>
              <w:t>Beams</w:t>
            </w:r>
            <w:bookmarkEnd w:id="16"/>
          </w:p>
          <w:p w14:paraId="116A2EFF" w14:textId="090BF603" w:rsidR="00EC2432" w:rsidRDefault="00F337F2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6FEAAFD2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EC2432" w14:paraId="5D65D275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19680E57" w14:textId="5D4A2C6E" w:rsidR="00EC2432" w:rsidRDefault="00F337F2" w:rsidP="000A7C6B">
            <w:pPr>
              <w:pStyle w:val="Heading1"/>
              <w:outlineLvl w:val="0"/>
            </w:pPr>
            <w:bookmarkStart w:id="17" w:name="_Toc243733152"/>
            <w:bookmarkStart w:id="18" w:name="_Toc245020120"/>
            <w:bookmarkStart w:id="19" w:name="_Toc245020152"/>
            <w:bookmarkStart w:id="20" w:name="_Toc104456450"/>
            <w:r>
              <w:lastRenderedPageBreak/>
              <w:t>Study Results</w:t>
            </w:r>
            <w:bookmarkEnd w:id="20"/>
          </w:p>
          <w:p w14:paraId="3C5B871D" w14:textId="5A1D003E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356"/>
              <w:gridCol w:w="2287"/>
              <w:gridCol w:w="2255"/>
            </w:tblGrid>
            <w:tr w:rsidR="00F337F2" w14:paraId="0AA5337A" w14:textId="77777777" w:rsidTr="007A3C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A48470" w14:textId="358053C2" w:rsidR="00F337F2" w:rsidRDefault="00F337F2" w:rsidP="00F337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79B026" w14:textId="5DCB82F3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679E90" w14:textId="31BD4970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A3ABE5A" w14:textId="1B9178F4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337F2" w14:paraId="49E74CDE" w14:textId="77777777" w:rsidTr="007A3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EB48C4F" w14:textId="624AF520" w:rsidR="00F337F2" w:rsidRPr="004D2956" w:rsidRDefault="00F337F2" w:rsidP="00F337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F77AD5B" w14:textId="5F0B8607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F87402C" w14:textId="77777777" w:rsidR="00F337F2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1.473e+04 N/m^2</w:t>
                  </w:r>
                </w:p>
                <w:p w14:paraId="5D42633C" w14:textId="62B5D39D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9578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00D82A" w14:textId="77777777" w:rsidR="00F337F2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9.277e+06 N/m^2</w:t>
                  </w:r>
                </w:p>
                <w:p w14:paraId="56E5D348" w14:textId="6A71CC60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2156</w:t>
                  </w:r>
                </w:p>
              </w:tc>
            </w:tr>
            <w:tr w:rsidR="00F337F2" w14:paraId="10E9BFA7" w14:textId="77777777" w:rsidTr="007A3CE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7CC713" w14:textId="526258D1" w:rsidR="00F337F2" w:rsidRDefault="00F337F2" w:rsidP="00F337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1F6195A" wp14:editId="03DC2D2B">
                        <wp:extent cx="6646545" cy="3456305"/>
                        <wp:effectExtent l="0" t="0" r="1905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EE095B" w14:textId="71141152" w:rsidR="00F337F2" w:rsidRPr="004D2956" w:rsidRDefault="00F337F2" w:rsidP="00F337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hover steps-Static 1-Stress-Stress1</w:t>
                  </w:r>
                </w:p>
              </w:tc>
            </w:tr>
          </w:tbl>
          <w:p w14:paraId="259F4016" w14:textId="726A2A1B" w:rsidR="00F337F2" w:rsidRDefault="00F337F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F337F2" w14:paraId="4C6AC65A" w14:textId="77777777" w:rsidTr="007A3C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2CAD194" w14:textId="798462AD" w:rsidR="00F337F2" w:rsidRDefault="00F337F2" w:rsidP="00F337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D6ED1D" w14:textId="026F7244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5533CE9" w14:textId="14A54662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554AC81" w14:textId="7A2ED610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337F2" w14:paraId="07369E20" w14:textId="77777777" w:rsidTr="007A3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7483D58" w14:textId="637E06E4" w:rsidR="00F337F2" w:rsidRPr="004D2956" w:rsidRDefault="00F337F2" w:rsidP="00F337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96619DB" w14:textId="1CC2A74A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EA10943" w14:textId="77777777" w:rsidR="00F337F2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0CFACBF1" w14:textId="32ED4D12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E3BDE68" w14:textId="77777777" w:rsidR="00F337F2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2.182e+00 mm</w:t>
                  </w:r>
                </w:p>
                <w:p w14:paraId="0C6E86D0" w14:textId="19D00969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9771</w:t>
                  </w:r>
                </w:p>
              </w:tc>
            </w:tr>
            <w:tr w:rsidR="00F337F2" w14:paraId="3FA33B07" w14:textId="77777777" w:rsidTr="007A3CE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5CECD1" w14:textId="1497CEA8" w:rsidR="00F337F2" w:rsidRDefault="00F337F2" w:rsidP="00F337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EDFCD5D" wp14:editId="7E47345F">
                        <wp:extent cx="6646545" cy="3456305"/>
                        <wp:effectExtent l="0" t="0" r="1905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8F5FACB" w14:textId="01386A21" w:rsidR="00F337F2" w:rsidRPr="004D2956" w:rsidRDefault="00F337F2" w:rsidP="00F337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hover steps-Static 1-Displacement-Displacement1</w:t>
                  </w:r>
                </w:p>
              </w:tc>
            </w:tr>
          </w:tbl>
          <w:p w14:paraId="6DDE2FBD" w14:textId="741C49FD" w:rsidR="00F337F2" w:rsidRDefault="00F337F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23"/>
              <w:gridCol w:w="3422"/>
              <w:gridCol w:w="2287"/>
              <w:gridCol w:w="2189"/>
            </w:tblGrid>
            <w:tr w:rsidR="00F337F2" w14:paraId="30607914" w14:textId="77777777" w:rsidTr="007A3CE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204545" w14:textId="40E06E69" w:rsidR="00F337F2" w:rsidRDefault="00F337F2" w:rsidP="00F337F2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D0E4940" w14:textId="685DFA5A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1CE647" w14:textId="38BD3FD1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7BB1D52" w14:textId="4E0D42BC" w:rsidR="00F337F2" w:rsidRDefault="00F337F2" w:rsidP="00F337F2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F337F2" w14:paraId="4B475AE3" w14:textId="77777777" w:rsidTr="007A3CE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11C724" w14:textId="632AABEA" w:rsidR="00F337F2" w:rsidRPr="004D2956" w:rsidRDefault="00F337F2" w:rsidP="00F337F2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5115F82" w14:textId="0E0FED78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DCFB01" w14:textId="77777777" w:rsidR="00F337F2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3.652e-07 </w:t>
                  </w:r>
                </w:p>
                <w:p w14:paraId="4689D73E" w14:textId="579619FF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2984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37C1E3C" w14:textId="77777777" w:rsidR="00F337F2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8.723e-05 </w:t>
                  </w:r>
                </w:p>
                <w:p w14:paraId="311344E9" w14:textId="1BA0AEBA" w:rsidR="00F337F2" w:rsidRPr="004D2956" w:rsidRDefault="00F337F2" w:rsidP="00F337F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7231</w:t>
                  </w:r>
                </w:p>
              </w:tc>
            </w:tr>
            <w:tr w:rsidR="00F337F2" w14:paraId="2C27B5EE" w14:textId="77777777" w:rsidTr="007A3CE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7691CE" w14:textId="557EEF95" w:rsidR="00F337F2" w:rsidRDefault="00F337F2" w:rsidP="00F337F2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1BA0B16" wp14:editId="3CD6EC47">
                        <wp:extent cx="6646545" cy="3456305"/>
                        <wp:effectExtent l="0" t="0" r="1905" b="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56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C44F6B" w14:textId="75142390" w:rsidR="00F337F2" w:rsidRPr="004D2956" w:rsidRDefault="00F337F2" w:rsidP="00F337F2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hover steps-Static 1-Strain-Strain1</w:t>
                  </w:r>
                </w:p>
              </w:tc>
            </w:tr>
          </w:tbl>
          <w:p w14:paraId="7C4F75ED" w14:textId="77777777" w:rsidR="00F337F2" w:rsidRPr="000B04D4" w:rsidRDefault="00F337F2" w:rsidP="000A7C6B"/>
          <w:bookmarkEnd w:id="17"/>
          <w:bookmarkEnd w:id="18"/>
          <w:bookmarkEnd w:id="19"/>
          <w:p w14:paraId="33519FA2" w14:textId="08863BB6" w:rsidR="00EC2432" w:rsidRDefault="00EC2432" w:rsidP="000A7C6B"/>
        </w:tc>
      </w:tr>
    </w:tbl>
    <w:p w14:paraId="2647ACB8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83"/>
      </w:tblGrid>
      <w:tr w:rsidR="000B1701" w14:paraId="35FA1D9D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6167101" w14:textId="7E56B8E8" w:rsidR="000B1701" w:rsidRDefault="00F337F2" w:rsidP="00F337F2">
            <w:pPr>
              <w:pStyle w:val="Heading1"/>
            </w:pPr>
            <w:bookmarkStart w:id="21" w:name="_Toc104456451"/>
            <w:r>
              <w:lastRenderedPageBreak/>
              <w:t>Conclusion</w:t>
            </w:r>
            <w:bookmarkEnd w:id="21"/>
          </w:p>
        </w:tc>
      </w:tr>
    </w:tbl>
    <w:p w14:paraId="2F3F7B6C" w14:textId="1074EA56" w:rsidR="00AC3438" w:rsidRPr="00AC3438" w:rsidRDefault="00AC3438" w:rsidP="00FE0924"/>
    <w:sectPr w:rsidR="00AC3438" w:rsidRPr="00AC3438" w:rsidSect="00F337F2">
      <w:footerReference w:type="default" r:id="rId19"/>
      <w:footerReference w:type="first" r:id="rId20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F278C" w14:textId="77777777" w:rsidR="00F337F2" w:rsidRDefault="00F337F2" w:rsidP="00F25CD7">
      <w:pPr>
        <w:spacing w:after="0" w:line="240" w:lineRule="auto"/>
      </w:pPr>
      <w:r>
        <w:separator/>
      </w:r>
    </w:p>
  </w:endnote>
  <w:endnote w:type="continuationSeparator" w:id="0">
    <w:p w14:paraId="7A07BED8" w14:textId="77777777" w:rsidR="00F337F2" w:rsidRDefault="00F337F2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52"/>
      <w:gridCol w:w="3848"/>
      <w:gridCol w:w="4442"/>
      <w:gridCol w:w="541"/>
    </w:tblGrid>
    <w:tr w:rsidR="00DC4D2F" w14:paraId="464F2725" w14:textId="77777777" w:rsidTr="003E1AE9">
      <w:tc>
        <w:tcPr>
          <w:tcW w:w="867" w:type="pct"/>
        </w:tcPr>
        <w:p w14:paraId="301C8BA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6293179" wp14:editId="555BD30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5225E885" w14:textId="35C1EBAF" w:rsidR="00DC4D2F" w:rsidRDefault="00F337F2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3561D45" w14:textId="78547006" w:rsidR="00DC4D2F" w:rsidRDefault="00F337F2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hover steps</w:t>
          </w:r>
        </w:p>
      </w:tc>
      <w:tc>
        <w:tcPr>
          <w:tcW w:w="0" w:type="auto"/>
          <w:vAlign w:val="bottom"/>
        </w:tcPr>
        <w:p w14:paraId="69ADA992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659D9FDD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7134EC48" w14:textId="77777777" w:rsidTr="00BF0BC4">
      <w:tc>
        <w:tcPr>
          <w:tcW w:w="1908" w:type="dxa"/>
        </w:tcPr>
        <w:p w14:paraId="1B647D45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EBCDA10" wp14:editId="6E067C1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79267629" w14:textId="5FB85252" w:rsidR="00DC4D2F" w:rsidRDefault="00F337F2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539008A4" w14:textId="1AB21488" w:rsidR="00DC4D2F" w:rsidRDefault="00F337F2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hover steps</w:t>
          </w:r>
        </w:p>
      </w:tc>
      <w:tc>
        <w:tcPr>
          <w:tcW w:w="360" w:type="dxa"/>
          <w:vAlign w:val="bottom"/>
        </w:tcPr>
        <w:p w14:paraId="57A85E42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6596BFD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4438D" w14:textId="77777777" w:rsidR="00F337F2" w:rsidRDefault="00F337F2" w:rsidP="00F25CD7">
      <w:pPr>
        <w:spacing w:after="0" w:line="240" w:lineRule="auto"/>
      </w:pPr>
      <w:r>
        <w:separator/>
      </w:r>
    </w:p>
  </w:footnote>
  <w:footnote w:type="continuationSeparator" w:id="0">
    <w:p w14:paraId="5CDC6836" w14:textId="77777777" w:rsidR="00F337F2" w:rsidRDefault="00F337F2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337F2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37F2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2735E"/>
  <w15:docId w15:val="{50C096C4-83BD-4C05-B53C-D2FB1E943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1</TotalTime>
  <Pages>11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JEEVAN</dc:creator>
  <cp:lastModifiedBy>JEEVANKUMAR PAPPALA</cp:lastModifiedBy>
  <cp:revision>1</cp:revision>
  <dcterms:created xsi:type="dcterms:W3CDTF">2022-05-26T05:49:00Z</dcterms:created>
  <dcterms:modified xsi:type="dcterms:W3CDTF">2022-05-26T05:50:00Z</dcterms:modified>
</cp:coreProperties>
</file>