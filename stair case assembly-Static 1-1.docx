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709148B8" w14:textId="77777777" w:rsidTr="00A43A5B">
        <w:trPr>
          <w:cantSplit/>
          <w:trHeight w:val="4488"/>
        </w:trPr>
        <w:tc>
          <w:tcPr>
            <w:tcW w:w="6285" w:type="dxa"/>
          </w:tcPr>
          <w:p w14:paraId="721C6070" w14:textId="0AA00459" w:rsidR="00F448BC" w:rsidRDefault="003F18C9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7D37FAF" wp14:editId="5FA93DB6">
                  <wp:extent cx="3853815" cy="2004060"/>
                  <wp:effectExtent l="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00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0FA58BAC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45ACAC1D" w14:textId="187093AC" w:rsidR="00B77317" w:rsidRPr="00CD1539" w:rsidRDefault="003F18C9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stair case assembly</w:t>
                  </w:r>
                </w:p>
                <w:p w14:paraId="0C539F18" w14:textId="77777777"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14:paraId="7F0B04ED" w14:textId="11A9B448" w:rsidR="00B77317" w:rsidRPr="00CD1539" w:rsidRDefault="003F18C9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07 April 2022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P.JEEVANKUMAR</w:t>
                  </w:r>
                </w:p>
                <w:p w14:paraId="64C8F48D" w14:textId="4B7047FC" w:rsidR="00B77317" w:rsidRPr="00CD1539" w:rsidRDefault="003F18C9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 1</w:t>
                  </w:r>
                </w:p>
                <w:p w14:paraId="0C5ABA30" w14:textId="49D9233B" w:rsidR="00B77317" w:rsidRPr="006A441F" w:rsidRDefault="003F18C9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14:paraId="75C02655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5CEBFCDB" w14:textId="107B43A6" w:rsidR="00B77317" w:rsidRDefault="003F18C9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14:paraId="7A34CB5A" w14:textId="29EC6F95" w:rsidR="003F18C9" w:rsidRDefault="001041F1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100219303" w:history="1">
                        <w:r w:rsidR="003F18C9" w:rsidRPr="00D83DA3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 w:rsidR="003F18C9">
                          <w:rPr>
                            <w:noProof/>
                            <w:webHidden/>
                          </w:rPr>
                          <w:tab/>
                        </w:r>
                        <w:r w:rsidR="003F18C9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F18C9">
                          <w:rPr>
                            <w:noProof/>
                            <w:webHidden/>
                          </w:rPr>
                          <w:instrText xml:space="preserve"> PAGEREF _Toc100219303 \h </w:instrText>
                        </w:r>
                        <w:r w:rsidR="003F18C9">
                          <w:rPr>
                            <w:noProof/>
                            <w:webHidden/>
                          </w:rPr>
                        </w:r>
                        <w:r w:rsidR="003F18C9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F18C9">
                          <w:rPr>
                            <w:noProof/>
                            <w:webHidden/>
                          </w:rPr>
                          <w:t>2</w:t>
                        </w:r>
                        <w:r w:rsidR="003F18C9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66A2C50" w14:textId="54A3FB67" w:rsidR="003F18C9" w:rsidRDefault="003F18C9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100219304" w:history="1">
                        <w:r w:rsidRPr="00D83DA3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_Toc100219304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232D334" w14:textId="1B21AA23" w:rsidR="003F18C9" w:rsidRDefault="003F18C9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100219305" w:history="1">
                        <w:r w:rsidRPr="00D83DA3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_Toc100219305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2DD3913" w14:textId="502F29AE" w:rsidR="003F18C9" w:rsidRDefault="003F18C9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100219306" w:history="1">
                        <w:r w:rsidRPr="00D83DA3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_Toc100219306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BE356CE" w14:textId="36160E9D" w:rsidR="003F18C9" w:rsidRDefault="003F18C9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100219307" w:history="1">
                        <w:r w:rsidRPr="00D83DA3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_Toc100219307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B8612ED" w14:textId="334ED7D1" w:rsidR="003F18C9" w:rsidRDefault="003F18C9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100219308" w:history="1">
                        <w:r w:rsidRPr="00D83DA3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_Toc100219308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190CBC4" w14:textId="74E6ABEC" w:rsidR="003F18C9" w:rsidRDefault="003F18C9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100219309" w:history="1">
                        <w:r w:rsidRPr="00D83DA3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_Toc100219309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AE5E47D" w14:textId="671F1FC5" w:rsidR="003F18C9" w:rsidRDefault="003F18C9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100219310" w:history="1">
                        <w:r w:rsidRPr="00D83DA3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_Toc100219310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07B516D" w14:textId="5EECB61E" w:rsidR="003F18C9" w:rsidRDefault="003F18C9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100219311" w:history="1">
                        <w:r w:rsidRPr="00D83DA3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_Toc100219311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10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5EF770D" w14:textId="20EC5F80" w:rsidR="003F18C9" w:rsidRDefault="003F18C9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100219312" w:history="1">
                        <w:r w:rsidRPr="00D83DA3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_Toc100219312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10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EB6E6E5" w14:textId="415FD469" w:rsidR="003F18C9" w:rsidRDefault="003F18C9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100219313" w:history="1">
                        <w:r w:rsidRPr="00D83DA3">
                          <w:rPr>
                            <w:rStyle w:val="Hyperlink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_Toc100219313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10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9C4B4DF" w14:textId="2695AD0B" w:rsidR="003F18C9" w:rsidRDefault="003F18C9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100219314" w:history="1">
                        <w:r w:rsidRPr="00D83DA3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_Toc100219314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11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A5BB0C2" w14:textId="031D02F1" w:rsidR="003F18C9" w:rsidRDefault="003F18C9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100219315" w:history="1">
                        <w:r w:rsidRPr="00D83DA3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_Toc100219315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4504050" w14:textId="6A98C742"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678B92F2" w14:textId="77777777" w:rsidR="00F448BC" w:rsidRDefault="00F448BC" w:rsidP="00A5373F"/>
        </w:tc>
      </w:tr>
      <w:tr w:rsidR="00F448BC" w14:paraId="1F736868" w14:textId="77777777" w:rsidTr="00BE081A">
        <w:trPr>
          <w:cantSplit/>
          <w:trHeight w:val="3924"/>
        </w:trPr>
        <w:tc>
          <w:tcPr>
            <w:tcW w:w="6285" w:type="dxa"/>
          </w:tcPr>
          <w:p w14:paraId="109FAFE3" w14:textId="7C3A914C" w:rsidR="00C27B5D" w:rsidRDefault="003F18C9" w:rsidP="00C27B5D">
            <w:pPr>
              <w:pStyle w:val="Heading1"/>
              <w:outlineLvl w:val="0"/>
            </w:pPr>
            <w:r>
              <w:t xml:space="preserve"> </w:t>
            </w:r>
          </w:p>
          <w:p w14:paraId="592B4073" w14:textId="05198C0A" w:rsidR="00F448BC" w:rsidRPr="00E65D6E" w:rsidRDefault="003F18C9" w:rsidP="00FF408C">
            <w:r>
              <w:t xml:space="preserve"> </w:t>
            </w:r>
          </w:p>
        </w:tc>
        <w:tc>
          <w:tcPr>
            <w:tcW w:w="4713" w:type="dxa"/>
            <w:vMerge/>
          </w:tcPr>
          <w:p w14:paraId="6B546353" w14:textId="77777777" w:rsidR="00F448BC" w:rsidRPr="00A33AA4" w:rsidRDefault="00F448BC" w:rsidP="00840CC7">
            <w:pPr>
              <w:pStyle w:val="TOC3"/>
            </w:pPr>
          </w:p>
        </w:tc>
      </w:tr>
    </w:tbl>
    <w:p w14:paraId="246828D7" w14:textId="401E07EA" w:rsidR="00343025" w:rsidRDefault="00F25CD7" w:rsidP="003F18C9">
      <w:r>
        <w:br w:type="page"/>
      </w:r>
      <w:bookmarkStart w:id="0" w:name="_Toc243733140"/>
      <w:bookmarkStart w:id="1" w:name="_Toc245020107"/>
      <w:bookmarkStart w:id="2" w:name="_Toc24502013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0ABB038E" w14:textId="77777777" w:rsidTr="00ED5A01">
        <w:tc>
          <w:tcPr>
            <w:tcW w:w="11016" w:type="dxa"/>
          </w:tcPr>
          <w:p w14:paraId="4AF379BA" w14:textId="5612605B" w:rsidR="00FF408C" w:rsidRDefault="003F18C9" w:rsidP="00FF408C">
            <w:pPr>
              <w:pStyle w:val="Heading1"/>
              <w:outlineLvl w:val="0"/>
            </w:pPr>
            <w:bookmarkStart w:id="3" w:name="_Toc100219303"/>
            <w:r>
              <w:lastRenderedPageBreak/>
              <w:t>Model Information</w:t>
            </w:r>
            <w:bookmarkEnd w:id="3"/>
          </w:p>
          <w:p w14:paraId="7991A231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14:paraId="03DD3EAB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4D7B9636" w14:textId="77777777" w:rsidTr="00077EA0">
                    <w:tc>
                      <w:tcPr>
                        <w:tcW w:w="8640" w:type="dxa"/>
                      </w:tcPr>
                      <w:p w14:paraId="630838E5" w14:textId="09D5817C" w:rsidR="00077EA0" w:rsidRDefault="003F18C9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5ED53A6D" wp14:editId="0B7B9320">
                              <wp:extent cx="5349240" cy="3879850"/>
                              <wp:effectExtent l="0" t="0" r="3810" b="6350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38798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193E7A79" w14:textId="73DE41E0" w:rsidR="00C16188" w:rsidRDefault="003F18C9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stair case assembly</w:t>
                  </w:r>
                </w:p>
                <w:p w14:paraId="0CED3A2B" w14:textId="33BD5D63" w:rsidR="00C16188" w:rsidRDefault="003F18C9" w:rsidP="00C1618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14:paraId="4AA10B76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9B9DEB1" w14:textId="5FADF277" w:rsidR="00C16188" w:rsidRPr="0044448A" w:rsidRDefault="003F18C9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14:paraId="19C5A2B1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F417B92" w14:textId="1DEA7F04" w:rsidR="00C16188" w:rsidRDefault="003F18C9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E2E5161" w14:textId="48D9F05A" w:rsidR="00C16188" w:rsidRDefault="003F18C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1F4B8B3" w14:textId="0830EB83" w:rsidR="00C16188" w:rsidRDefault="003F18C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45E8949" w14:textId="221D4FD1" w:rsidR="00C16188" w:rsidRDefault="003F18C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3F18C9" w14:paraId="45E98464" w14:textId="77777777" w:rsidTr="0007262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461D7F0" w14:textId="6A3A1BB9" w:rsidR="003F18C9" w:rsidRDefault="003F18C9" w:rsidP="00072621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LPattern1</w:t>
                  </w:r>
                </w:p>
                <w:p w14:paraId="68A60281" w14:textId="7A964BB9" w:rsidR="003F18C9" w:rsidRPr="0044448A" w:rsidRDefault="003F18C9" w:rsidP="00072621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2E3EAD8" wp14:editId="042B1FEF">
                        <wp:extent cx="1562735" cy="1133475"/>
                        <wp:effectExtent l="0" t="0" r="0" b="9525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1334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3BAF37E" w14:textId="7409370D" w:rsidR="003F18C9" w:rsidRPr="0044448A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EF3B597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Mass:132.354 kg</w:t>
                  </w:r>
                </w:p>
                <w:p w14:paraId="7E43C2CD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Volume:0.0490199 m^3</w:t>
                  </w:r>
                </w:p>
                <w:p w14:paraId="5DBD747E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Density:2,700 kg/m^3</w:t>
                  </w:r>
                </w:p>
                <w:p w14:paraId="301EF837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Weight:1,297.07 N</w:t>
                  </w:r>
                </w:p>
                <w:p w14:paraId="761C0070" w14:textId="482AE1A3" w:rsidR="003F18C9" w:rsidRPr="0044448A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863BFD5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C:\Users\JEEVAN\OneDrive\Desktop\preeti proj\link.SLDPRT</w:t>
                  </w:r>
                </w:p>
                <w:p w14:paraId="2B49B676" w14:textId="25C353D4" w:rsidR="003F18C9" w:rsidRPr="0044448A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 7 10:19:59 2022</w:t>
                  </w:r>
                </w:p>
              </w:tc>
            </w:tr>
            <w:tr w:rsidR="003F18C9" w14:paraId="7C00992D" w14:textId="77777777" w:rsidTr="0007262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A88BAA9" w14:textId="4B54EF39" w:rsidR="003F18C9" w:rsidRDefault="003F18C9" w:rsidP="00072621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LPattern1</w:t>
                  </w:r>
                </w:p>
                <w:p w14:paraId="5A6DA010" w14:textId="3E558498" w:rsidR="003F18C9" w:rsidRPr="0044448A" w:rsidRDefault="003F18C9" w:rsidP="00072621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1CC9D5F" wp14:editId="37B6D4CB">
                        <wp:extent cx="1562735" cy="1133475"/>
                        <wp:effectExtent l="0" t="0" r="0" b="9525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1334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AA26845" w14:textId="4C0F6E71" w:rsidR="003F18C9" w:rsidRPr="0044448A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4C83194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Mass:132.354 kg</w:t>
                  </w:r>
                </w:p>
                <w:p w14:paraId="28C9D2E2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Volume:0.0490199 m^3</w:t>
                  </w:r>
                </w:p>
                <w:p w14:paraId="1DCAD81F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Density:2,700 kg/m^3</w:t>
                  </w:r>
                </w:p>
                <w:p w14:paraId="5643BAA7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Weight:1,297.07 N</w:t>
                  </w:r>
                </w:p>
                <w:p w14:paraId="0386EC79" w14:textId="09D1F229" w:rsidR="003F18C9" w:rsidRPr="0044448A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9F2FAB8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C:\Users\JEEVAN\OneDrive\Desktop\preeti proj\link.SLDPRT</w:t>
                  </w:r>
                </w:p>
                <w:p w14:paraId="6A2A836B" w14:textId="09894FFF" w:rsidR="003F18C9" w:rsidRPr="0044448A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 7 10:19:59 2022</w:t>
                  </w:r>
                </w:p>
              </w:tc>
            </w:tr>
            <w:tr w:rsidR="003F18C9" w14:paraId="699DBAA0" w14:textId="77777777" w:rsidTr="0007262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E015679" w14:textId="3CAB6E08" w:rsidR="003F18C9" w:rsidRDefault="003F18C9" w:rsidP="00072621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Boss-Extrude1</w:t>
                  </w:r>
                </w:p>
                <w:p w14:paraId="545F3500" w14:textId="16ED8BDC" w:rsidR="003F18C9" w:rsidRPr="0044448A" w:rsidRDefault="003F18C9" w:rsidP="00072621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321B3ACF" wp14:editId="31E933C8">
                        <wp:extent cx="1562735" cy="1133475"/>
                        <wp:effectExtent l="0" t="0" r="0" b="9525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1334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381210E" w14:textId="4BD5144C" w:rsidR="003F18C9" w:rsidRPr="0044448A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F5E7694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Mass:6.46351 kg</w:t>
                  </w:r>
                </w:p>
                <w:p w14:paraId="0D0E9816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Volume:0.00239389 m^3</w:t>
                  </w:r>
                </w:p>
                <w:p w14:paraId="3EEBA2F7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Density:2,700 kg/m^3</w:t>
                  </w:r>
                </w:p>
                <w:p w14:paraId="1C45E943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Weight:63.3424 N</w:t>
                  </w:r>
                </w:p>
                <w:p w14:paraId="6BDE110A" w14:textId="70D7A79B" w:rsidR="003F18C9" w:rsidRPr="0044448A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1002330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C:\Users\JEEVAN\OneDrive\Desktop\preeti proj\loked lever.SLDPRT</w:t>
                  </w:r>
                </w:p>
                <w:p w14:paraId="4140AF9C" w14:textId="5D52C460" w:rsidR="003F18C9" w:rsidRPr="0044448A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 7 10:19:59 2022</w:t>
                  </w:r>
                </w:p>
              </w:tc>
            </w:tr>
            <w:tr w:rsidR="003F18C9" w14:paraId="33DB42FD" w14:textId="77777777" w:rsidTr="0007262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30D8CDA" w14:textId="00929DA7" w:rsidR="003F18C9" w:rsidRDefault="003F18C9" w:rsidP="00072621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Boss-Extrude2</w:t>
                  </w:r>
                </w:p>
                <w:p w14:paraId="19E16349" w14:textId="217044AB" w:rsidR="003F18C9" w:rsidRPr="0044448A" w:rsidRDefault="003F18C9" w:rsidP="00072621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6B0709FE" wp14:editId="1D67D159">
                        <wp:extent cx="1562735" cy="1133475"/>
                        <wp:effectExtent l="0" t="0" r="0" b="9525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1334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6AAA40F" w14:textId="66188C39" w:rsidR="003F18C9" w:rsidRPr="0044448A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3B7E2B1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Mass:117.699 kg</w:t>
                  </w:r>
                </w:p>
                <w:p w14:paraId="012FEB53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Volume:0.0435921 m^3</w:t>
                  </w:r>
                </w:p>
                <w:p w14:paraId="52608E9E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Density:2,700 kg/m^3</w:t>
                  </w:r>
                </w:p>
                <w:p w14:paraId="4DEED901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Weight:1,153.45 N</w:t>
                  </w:r>
                </w:p>
                <w:p w14:paraId="0B64CAAA" w14:textId="5D4C29DD" w:rsidR="003F18C9" w:rsidRPr="0044448A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4935214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C:\Users\JEEVAN\OneDrive\Desktop\preeti proj\step.SLDPRT</w:t>
                  </w:r>
                </w:p>
                <w:p w14:paraId="34BF8EEF" w14:textId="22C07088" w:rsidR="003F18C9" w:rsidRPr="0044448A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 7 10:19:59 2022</w:t>
                  </w:r>
                </w:p>
              </w:tc>
            </w:tr>
            <w:tr w:rsidR="003F18C9" w14:paraId="589BBDA2" w14:textId="77777777" w:rsidTr="0007262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DA5A76B" w14:textId="23431847" w:rsidR="003F18C9" w:rsidRDefault="003F18C9" w:rsidP="00072621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Boss-Extrude2</w:t>
                  </w:r>
                </w:p>
                <w:p w14:paraId="5714A6F6" w14:textId="04670A44" w:rsidR="003F18C9" w:rsidRPr="0044448A" w:rsidRDefault="003F18C9" w:rsidP="00072621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000176AC" wp14:editId="1154FEF3">
                        <wp:extent cx="1562735" cy="1133475"/>
                        <wp:effectExtent l="0" t="0" r="0" b="9525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1334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E560535" w14:textId="0EFD80E6" w:rsidR="003F18C9" w:rsidRPr="0044448A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83B51ED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Mass:117.699 kg</w:t>
                  </w:r>
                </w:p>
                <w:p w14:paraId="75A61C42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Volume:0.0435921 m^3</w:t>
                  </w:r>
                </w:p>
                <w:p w14:paraId="3E7704E8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Density:2,700 kg/m^3</w:t>
                  </w:r>
                </w:p>
                <w:p w14:paraId="7188B449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Weight:1,153.45 N</w:t>
                  </w:r>
                </w:p>
                <w:p w14:paraId="551293ED" w14:textId="77040D8C" w:rsidR="003F18C9" w:rsidRPr="0044448A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A29E42C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C:\Users\JEEVAN\OneDrive\Desktop\preeti proj\step.SLDPRT</w:t>
                  </w:r>
                </w:p>
                <w:p w14:paraId="44C1C47D" w14:textId="64235029" w:rsidR="003F18C9" w:rsidRPr="0044448A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 7 10:19:59 2022</w:t>
                  </w:r>
                </w:p>
              </w:tc>
            </w:tr>
            <w:tr w:rsidR="003F18C9" w14:paraId="6F3D578D" w14:textId="77777777" w:rsidTr="0007262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9C6E1F7" w14:textId="5658323A" w:rsidR="003F18C9" w:rsidRDefault="003F18C9" w:rsidP="00072621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Boss-Extrude2</w:t>
                  </w:r>
                </w:p>
                <w:p w14:paraId="0DD7B313" w14:textId="1176ACB5" w:rsidR="003F18C9" w:rsidRPr="0044448A" w:rsidRDefault="003F18C9" w:rsidP="00072621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10CC4DE2" wp14:editId="2092963A">
                        <wp:extent cx="1562735" cy="1133475"/>
                        <wp:effectExtent l="0" t="0" r="0" b="9525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1334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6FD9A6C" w14:textId="5B5D382B" w:rsidR="003F18C9" w:rsidRPr="0044448A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361C02A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Mass:117.699 kg</w:t>
                  </w:r>
                </w:p>
                <w:p w14:paraId="3F9D4CBB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Volume:0.0435921 m^3</w:t>
                  </w:r>
                </w:p>
                <w:p w14:paraId="5169B039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Density:2,700 kg/m^3</w:t>
                  </w:r>
                </w:p>
                <w:p w14:paraId="61A490CA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Weight:1,153.45 N</w:t>
                  </w:r>
                </w:p>
                <w:p w14:paraId="6A19F5C0" w14:textId="5E9A5465" w:rsidR="003F18C9" w:rsidRPr="0044448A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E95FA42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C:\Users\JEEVAN\OneDrive\Desktop\preeti proj\step.SLDPRT</w:t>
                  </w:r>
                </w:p>
                <w:p w14:paraId="00F5C2C3" w14:textId="3AAE906A" w:rsidR="003F18C9" w:rsidRPr="0044448A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 7 10:19:59 2022</w:t>
                  </w:r>
                </w:p>
              </w:tc>
            </w:tr>
            <w:tr w:rsidR="003F18C9" w14:paraId="6C735DEB" w14:textId="77777777" w:rsidTr="0007262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F54BC94" w14:textId="3600718D" w:rsidR="003F18C9" w:rsidRDefault="003F18C9" w:rsidP="00072621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Boss-Extrude2</w:t>
                  </w:r>
                </w:p>
                <w:p w14:paraId="10D33EA1" w14:textId="4B96D44E" w:rsidR="003F18C9" w:rsidRPr="0044448A" w:rsidRDefault="003F18C9" w:rsidP="00072621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45B8A47" wp14:editId="0D4B70E7">
                        <wp:extent cx="1562735" cy="1133475"/>
                        <wp:effectExtent l="0" t="0" r="0" b="9525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1334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3165732" w14:textId="07EB3C75" w:rsidR="003F18C9" w:rsidRPr="0044448A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FBDE11B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Mass:117.699 kg</w:t>
                  </w:r>
                </w:p>
                <w:p w14:paraId="7C31AF35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Volume:0.0435921 m^3</w:t>
                  </w:r>
                </w:p>
                <w:p w14:paraId="4DD543C6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Density:2,700 kg/m^3</w:t>
                  </w:r>
                </w:p>
                <w:p w14:paraId="54D8E806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Weight:1,153.45 N</w:t>
                  </w:r>
                </w:p>
                <w:p w14:paraId="5B1BCF30" w14:textId="0995DA00" w:rsidR="003F18C9" w:rsidRPr="0044448A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D61ADE1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C:\Users\JEEVAN\OneDrive\Desktop\preeti proj\step.SLDPRT</w:t>
                  </w:r>
                </w:p>
                <w:p w14:paraId="54E83CDA" w14:textId="675857D8" w:rsidR="003F18C9" w:rsidRPr="0044448A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 7 10:19:59 2022</w:t>
                  </w:r>
                </w:p>
              </w:tc>
            </w:tr>
            <w:tr w:rsidR="003F18C9" w14:paraId="79CFEB4C" w14:textId="77777777" w:rsidTr="0007262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E701B3" w14:textId="375C5538" w:rsidR="003F18C9" w:rsidRDefault="003F18C9" w:rsidP="00072621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Boss-Extrude2</w:t>
                  </w:r>
                </w:p>
                <w:p w14:paraId="5938F748" w14:textId="7DA09DCC" w:rsidR="003F18C9" w:rsidRPr="0044448A" w:rsidRDefault="003F18C9" w:rsidP="00072621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15D28B6E" wp14:editId="45DC40FC">
                        <wp:extent cx="1562735" cy="1133475"/>
                        <wp:effectExtent l="0" t="0" r="0" b="9525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1334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9737B64" w14:textId="277B5186" w:rsidR="003F18C9" w:rsidRPr="0044448A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C1437A9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Mass:117.699 kg</w:t>
                  </w:r>
                </w:p>
                <w:p w14:paraId="418FD4D3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Volume:0.0435921 m^3</w:t>
                  </w:r>
                </w:p>
                <w:p w14:paraId="6BB0A69D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Density:2,700 kg/m^3</w:t>
                  </w:r>
                </w:p>
                <w:p w14:paraId="31FC4111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Weight:1,153.45 N</w:t>
                  </w:r>
                </w:p>
                <w:p w14:paraId="5E519D4B" w14:textId="72F4BCCF" w:rsidR="003F18C9" w:rsidRPr="0044448A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AE2684C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C:\Users\JEEVAN\OneDrive\Desktop\preeti proj\step.SLDPRT</w:t>
                  </w:r>
                </w:p>
                <w:p w14:paraId="7C0C2AB9" w14:textId="5AC81E8C" w:rsidR="003F18C9" w:rsidRPr="0044448A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 7 10:19:59 2022</w:t>
                  </w:r>
                </w:p>
              </w:tc>
            </w:tr>
            <w:tr w:rsidR="003F18C9" w14:paraId="7F285BA8" w14:textId="77777777" w:rsidTr="0007262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882B89F" w14:textId="01A3626C" w:rsidR="003F18C9" w:rsidRDefault="003F18C9" w:rsidP="00072621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Boss-Extrude2</w:t>
                  </w:r>
                </w:p>
                <w:p w14:paraId="09F188E7" w14:textId="6F89F68D" w:rsidR="003F18C9" w:rsidRPr="0044448A" w:rsidRDefault="003F18C9" w:rsidP="00072621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1AC47B9B" wp14:editId="1420099D">
                        <wp:extent cx="1562735" cy="1133475"/>
                        <wp:effectExtent l="0" t="0" r="0" b="9525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1334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21DB0EE" w14:textId="45529E1A" w:rsidR="003F18C9" w:rsidRPr="0044448A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A1B10AF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Mass:117.699 kg</w:t>
                  </w:r>
                </w:p>
                <w:p w14:paraId="4C5EABA4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Volume:0.0435921 m^3</w:t>
                  </w:r>
                </w:p>
                <w:p w14:paraId="752ED9C6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Density:2,700 kg/m^3</w:t>
                  </w:r>
                </w:p>
                <w:p w14:paraId="4C37BC9F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Weight:1,153.45 N</w:t>
                  </w:r>
                </w:p>
                <w:p w14:paraId="181957FB" w14:textId="2165749F" w:rsidR="003F18C9" w:rsidRPr="0044448A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D7AEAD5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C:\Users\JEEVAN\OneDrive\Desktop\preeti proj\step.SLDPRT</w:t>
                  </w:r>
                </w:p>
                <w:p w14:paraId="1F50F088" w14:textId="7F8FD41A" w:rsidR="003F18C9" w:rsidRPr="0044448A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 7 10:19:59 2022</w:t>
                  </w:r>
                </w:p>
              </w:tc>
            </w:tr>
            <w:tr w:rsidR="003F18C9" w14:paraId="66094002" w14:textId="77777777" w:rsidTr="0007262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513C75" w14:textId="775941C3" w:rsidR="003F18C9" w:rsidRDefault="003F18C9" w:rsidP="00072621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Boss-Extrude2</w:t>
                  </w:r>
                </w:p>
                <w:p w14:paraId="29893B3B" w14:textId="32138250" w:rsidR="003F18C9" w:rsidRPr="0044448A" w:rsidRDefault="003F18C9" w:rsidP="00072621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317B02D1" wp14:editId="63DBE2EA">
                        <wp:extent cx="1562735" cy="1133475"/>
                        <wp:effectExtent l="0" t="0" r="0" b="9525"/>
                        <wp:docPr id="1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1334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0B22166" w14:textId="57C98BB5" w:rsidR="003F18C9" w:rsidRPr="0044448A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F5E4218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Mass:117.699 kg</w:t>
                  </w:r>
                </w:p>
                <w:p w14:paraId="62A1AB36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Volume:0.0435921 m^3</w:t>
                  </w:r>
                </w:p>
                <w:p w14:paraId="71AAC7C6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Density:2,700 kg/m^3</w:t>
                  </w:r>
                </w:p>
                <w:p w14:paraId="18BD4BE6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Weight:1,153.45 N</w:t>
                  </w:r>
                </w:p>
                <w:p w14:paraId="1CB80D2A" w14:textId="3FBEE0A7" w:rsidR="003F18C9" w:rsidRPr="0044448A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4BAACF5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C:\Users\JEEVAN\OneDrive\Desktop\preeti proj\step.SLDPRT</w:t>
                  </w:r>
                </w:p>
                <w:p w14:paraId="5BDDC631" w14:textId="688A26EA" w:rsidR="003F18C9" w:rsidRPr="0044448A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 7 10:19:59 2022</w:t>
                  </w:r>
                </w:p>
              </w:tc>
            </w:tr>
            <w:tr w:rsidR="003F18C9" w14:paraId="5FA4A223" w14:textId="77777777" w:rsidTr="0007262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BE97062" w14:textId="61E6EF7A" w:rsidR="003F18C9" w:rsidRDefault="003F18C9" w:rsidP="00072621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Boss-Extrude2</w:t>
                  </w:r>
                </w:p>
                <w:p w14:paraId="15892969" w14:textId="6CAD4261" w:rsidR="003F18C9" w:rsidRPr="0044448A" w:rsidRDefault="003F18C9" w:rsidP="00072621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DD87774" wp14:editId="685FCA1D">
                        <wp:extent cx="1562735" cy="1133475"/>
                        <wp:effectExtent l="0" t="0" r="0" b="9525"/>
                        <wp:docPr id="15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1334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065166" w14:textId="42D6D032" w:rsidR="003F18C9" w:rsidRPr="0044448A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1835219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Mass:117.699 kg</w:t>
                  </w:r>
                </w:p>
                <w:p w14:paraId="42DDE96C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Volume:0.0435921 m^3</w:t>
                  </w:r>
                </w:p>
                <w:p w14:paraId="712455B5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Density:2,700 kg/m^3</w:t>
                  </w:r>
                </w:p>
                <w:p w14:paraId="0072CB15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Weight:1,153.45 N</w:t>
                  </w:r>
                </w:p>
                <w:p w14:paraId="6F6D8EFE" w14:textId="19F8FF9C" w:rsidR="003F18C9" w:rsidRPr="0044448A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11DE0BF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C:\Users\JEEVAN\OneDrive\Desktop\preeti proj\step.SLDPRT</w:t>
                  </w:r>
                </w:p>
                <w:p w14:paraId="5913976A" w14:textId="1243B317" w:rsidR="003F18C9" w:rsidRPr="0044448A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 7 10:19:59 2022</w:t>
                  </w:r>
                </w:p>
              </w:tc>
            </w:tr>
            <w:tr w:rsidR="003F18C9" w14:paraId="06C7362F" w14:textId="77777777" w:rsidTr="0007262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9ECF061" w14:textId="2F4AC343" w:rsidR="003F18C9" w:rsidRDefault="003F18C9" w:rsidP="00072621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Boss-Extrude2</w:t>
                  </w:r>
                </w:p>
                <w:p w14:paraId="21CEA703" w14:textId="67485286" w:rsidR="003F18C9" w:rsidRPr="0044448A" w:rsidRDefault="003F18C9" w:rsidP="00072621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C92C63B" wp14:editId="44746AE2">
                        <wp:extent cx="1562735" cy="1133475"/>
                        <wp:effectExtent l="0" t="0" r="0" b="9525"/>
                        <wp:docPr id="16" name="Picture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"/>
                                <pic:cNvPicPr/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1334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FE9D58A" w14:textId="279374A5" w:rsidR="003F18C9" w:rsidRPr="0044448A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BDA5BB7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Mass:117.699 kg</w:t>
                  </w:r>
                </w:p>
                <w:p w14:paraId="56191D83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Volume:0.0435921 m^3</w:t>
                  </w:r>
                </w:p>
                <w:p w14:paraId="0F6C6037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Density:2,700 kg/m^3</w:t>
                  </w:r>
                </w:p>
                <w:p w14:paraId="4B5AB3FB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Weight:1,153.45 N</w:t>
                  </w:r>
                </w:p>
                <w:p w14:paraId="18B1D27F" w14:textId="4BB3CA0A" w:rsidR="003F18C9" w:rsidRPr="0044448A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85518C4" w14:textId="77777777" w:rsidR="003F18C9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C:\Users\JEEVAN\OneDrive\Desktop\preeti proj\step.SLDPRT</w:t>
                  </w:r>
                </w:p>
                <w:p w14:paraId="78E510EC" w14:textId="13A3CA75" w:rsidR="003F18C9" w:rsidRPr="0044448A" w:rsidRDefault="003F18C9" w:rsidP="0007262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 7 10:19:59 2022</w:t>
                  </w:r>
                </w:p>
              </w:tc>
            </w:tr>
            <w:tr w:rsidR="00C16188" w14:paraId="0A514FF4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DFF2CBA" w14:textId="7054D812" w:rsidR="00C16188" w:rsidRDefault="003F18C9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Boss-Extrude2</w:t>
                  </w:r>
                </w:p>
                <w:p w14:paraId="5163BFE6" w14:textId="5A3D3064" w:rsidR="004B3022" w:rsidRPr="0044448A" w:rsidRDefault="003F18C9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87642A5" wp14:editId="3316295B">
                        <wp:extent cx="1562735" cy="1133475"/>
                        <wp:effectExtent l="0" t="0" r="0" b="9525"/>
                        <wp:docPr id="17" name="Picture 1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"/>
                                <pic:cNvPicPr/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1334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AC5BCB5" w14:textId="414A9930" w:rsidR="00C16188" w:rsidRPr="0044448A" w:rsidRDefault="003F18C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769AAE4" w14:textId="77777777" w:rsidR="003F18C9" w:rsidRDefault="003F18C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Mass:117.699 kg</w:t>
                  </w:r>
                </w:p>
                <w:p w14:paraId="510BF721" w14:textId="77777777" w:rsidR="003F18C9" w:rsidRDefault="003F18C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Volume:0.0435921 m^3</w:t>
                  </w:r>
                </w:p>
                <w:p w14:paraId="54549265" w14:textId="77777777" w:rsidR="003F18C9" w:rsidRDefault="003F18C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Density:2,700 kg/m^3</w:t>
                  </w:r>
                </w:p>
                <w:p w14:paraId="320C4840" w14:textId="77777777" w:rsidR="003F18C9" w:rsidRDefault="003F18C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Weight:1,153.45 N</w:t>
                  </w:r>
                </w:p>
                <w:p w14:paraId="0EE56A03" w14:textId="4B8114EB"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BECE293" w14:textId="77777777" w:rsidR="003F18C9" w:rsidRDefault="003F18C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C:\Users\JEEVAN\OneDrive\Desktop\preeti proj\step.SLDPRT</w:t>
                  </w:r>
                </w:p>
                <w:p w14:paraId="1220AB1E" w14:textId="49BD0EF2" w:rsidR="00C16188" w:rsidRPr="0044448A" w:rsidRDefault="003F18C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 7 10:19:59 2022</w:t>
                  </w:r>
                </w:p>
              </w:tc>
            </w:tr>
          </w:tbl>
          <w:p w14:paraId="2434700A" w14:textId="2733CD12" w:rsidR="00FF408C" w:rsidRDefault="00FF408C" w:rsidP="00A96F2C"/>
        </w:tc>
      </w:tr>
    </w:tbl>
    <w:p w14:paraId="438422D9" w14:textId="77777777"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83"/>
      </w:tblGrid>
      <w:tr w:rsidR="005E294F" w14:paraId="641F9295" w14:textId="77777777" w:rsidTr="005E294F">
        <w:tc>
          <w:tcPr>
            <w:tcW w:w="11016" w:type="dxa"/>
          </w:tcPr>
          <w:p w14:paraId="3F39A484" w14:textId="36D35451" w:rsidR="00B35001" w:rsidRPr="00B35001" w:rsidRDefault="003F18C9" w:rsidP="00B35001">
            <w:pPr>
              <w:pStyle w:val="Heading1"/>
              <w:outlineLvl w:val="0"/>
            </w:pPr>
            <w:bookmarkStart w:id="4" w:name="_Toc100219304"/>
            <w:r>
              <w:lastRenderedPageBreak/>
              <w:t>Study Properties</w:t>
            </w:r>
            <w:bookmarkEnd w:id="4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100"/>
              <w:gridCol w:w="5321"/>
            </w:tblGrid>
            <w:tr w:rsidR="00B35001" w14:paraId="7927F06A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16932F2" w14:textId="657EC150" w:rsidR="00B35001" w:rsidRDefault="003F18C9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BD44355" w14:textId="6A6E2EE2" w:rsidR="00B35001" w:rsidRDefault="003F18C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Static 1</w:t>
                  </w:r>
                </w:p>
              </w:tc>
            </w:tr>
            <w:tr w:rsidR="003F18C9" w14:paraId="44B5F939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369A591" w14:textId="1426D7C0" w:rsidR="003F18C9" w:rsidRDefault="003F18C9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701A223" w14:textId="312FA4A3" w:rsidR="003F18C9" w:rsidRDefault="003F18C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3F18C9" w14:paraId="402A0336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DFF0D24" w14:textId="26CA03BD" w:rsidR="003F18C9" w:rsidRDefault="003F18C9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CA7E5DC" w14:textId="2EFE2A53" w:rsidR="003F18C9" w:rsidRDefault="003F18C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3F18C9" w14:paraId="731AA1F0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43748F9" w14:textId="5FC36BD9" w:rsidR="003F18C9" w:rsidRDefault="003F18C9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7F73E37" w14:textId="670D40D1" w:rsidR="003F18C9" w:rsidRDefault="003F18C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3F18C9" w14:paraId="790CAF79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0E6F87B" w14:textId="76B4BADA" w:rsidR="003F18C9" w:rsidRDefault="003F18C9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7D748B2" w14:textId="0E712DD1" w:rsidR="003F18C9" w:rsidRDefault="003F18C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3F18C9" w14:paraId="3A2A0F23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9B25E4F" w14:textId="7A9373E0" w:rsidR="003F18C9" w:rsidRDefault="003F18C9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AD8CC80" w14:textId="05D14121" w:rsidR="003F18C9" w:rsidRDefault="003F18C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3F18C9" w14:paraId="4E09870B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6B25ACE" w14:textId="5E8E842A" w:rsidR="003F18C9" w:rsidRDefault="003F18C9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3527970" w14:textId="1C7130ED" w:rsidR="003F18C9" w:rsidRDefault="003F18C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F18C9" w14:paraId="1783A966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464E192" w14:textId="31067CCE" w:rsidR="003F18C9" w:rsidRDefault="003F18C9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D2E6273" w14:textId="60EEC100" w:rsidR="003F18C9" w:rsidRDefault="003F18C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FFEPlus</w:t>
                  </w:r>
                </w:p>
              </w:tc>
            </w:tr>
            <w:tr w:rsidR="003F18C9" w14:paraId="31DA46C0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979E10B" w14:textId="1DD90593" w:rsidR="003F18C9" w:rsidRDefault="003F18C9" w:rsidP="005E294F">
                  <w:r>
                    <w:t xml:space="preserve">Inplane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3BB41DB" w14:textId="29B7995E" w:rsidR="003F18C9" w:rsidRDefault="003F18C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F18C9" w14:paraId="62D6BB77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426237E" w14:textId="62E29D05" w:rsidR="003F18C9" w:rsidRDefault="003F18C9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62C76CF" w14:textId="2AAEAC06" w:rsidR="003F18C9" w:rsidRDefault="003F18C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F18C9" w14:paraId="309A95D8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764D23B" w14:textId="35733DF6" w:rsidR="003F18C9" w:rsidRDefault="003F18C9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1E1DAFA" w14:textId="211CCC94" w:rsidR="003F18C9" w:rsidRDefault="003F18C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F18C9" w14:paraId="7A1BF8A8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27BEF82" w14:textId="1E1F34D4" w:rsidR="003F18C9" w:rsidRDefault="003F18C9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7A0424B" w14:textId="2E3A5CCB" w:rsidR="003F18C9" w:rsidRDefault="003F18C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3F18C9" w14:paraId="028D2948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69EBAE0" w14:textId="7C75712A" w:rsidR="003F18C9" w:rsidRDefault="003F18C9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273E10B" w14:textId="40835970" w:rsidR="003F18C9" w:rsidRDefault="003F18C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F18C9" w14:paraId="48D405AE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EB39EDD" w14:textId="08EACCF7" w:rsidR="003F18C9" w:rsidRDefault="003F18C9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BE26F48" w14:textId="32C5D0A9" w:rsidR="003F18C9" w:rsidRDefault="003F18C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3F18C9" w14:paraId="0B0C8642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1981CBF" w14:textId="7A873EA1" w:rsidR="003F18C9" w:rsidRDefault="003F18C9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393756C" w14:textId="317AB095" w:rsidR="003F18C9" w:rsidRDefault="003F18C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F18C9" w14:paraId="56FE79D5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14F89B6" w14:textId="7B94C095" w:rsidR="003F18C9" w:rsidRDefault="003F18C9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362F931" w14:textId="14AD1D07" w:rsidR="003F18C9" w:rsidRDefault="003F18C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F18C9" w14:paraId="58435C36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05ACAAD" w14:textId="2B35695F" w:rsidR="003F18C9" w:rsidRDefault="003F18C9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61E0219" w14:textId="3B182E9D" w:rsidR="003F18C9" w:rsidRDefault="003F18C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(C:\Users\JEEVAN\OneDrive\Desktop\preeti proj)</w:t>
                  </w:r>
                </w:p>
              </w:tc>
            </w:tr>
          </w:tbl>
          <w:p w14:paraId="51A939E9" w14:textId="726D9D57" w:rsidR="005E294F" w:rsidRDefault="005E294F" w:rsidP="00A96F2C"/>
        </w:tc>
      </w:tr>
      <w:bookmarkEnd w:id="0"/>
      <w:bookmarkEnd w:id="1"/>
      <w:bookmarkEnd w:id="2"/>
    </w:tbl>
    <w:p w14:paraId="2A475065" w14:textId="77777777"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83"/>
      </w:tblGrid>
      <w:tr w:rsidR="00F33129" w14:paraId="7B0DFBFD" w14:textId="77777777" w:rsidTr="00E80CD9">
        <w:tc>
          <w:tcPr>
            <w:tcW w:w="11016" w:type="dxa"/>
          </w:tcPr>
          <w:p w14:paraId="0CE40C9C" w14:textId="35ABE681" w:rsidR="00F33129" w:rsidRPr="00B35001" w:rsidRDefault="003F18C9" w:rsidP="000A7C6B">
            <w:pPr>
              <w:pStyle w:val="Heading1"/>
              <w:outlineLvl w:val="0"/>
            </w:pPr>
            <w:bookmarkStart w:id="5" w:name="_Toc100219305"/>
            <w:r>
              <w:t>Units</w:t>
            </w:r>
            <w:bookmarkEnd w:id="5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44"/>
              <w:gridCol w:w="5177"/>
            </w:tblGrid>
            <w:tr w:rsidR="00F33129" w14:paraId="77D00A75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3C46EF3" w14:textId="64E20682" w:rsidR="00F33129" w:rsidRDefault="003F18C9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1E1358C" w14:textId="51AFA512" w:rsidR="00F33129" w:rsidRDefault="003F18C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3F18C9" w14:paraId="033637C1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8E1C999" w14:textId="5205957E" w:rsidR="003F18C9" w:rsidRDefault="003F18C9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8FFAA53" w14:textId="3B44ED53" w:rsidR="003F18C9" w:rsidRDefault="003F18C9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3F18C9" w14:paraId="21D1CC8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A320C52" w14:textId="089F9615" w:rsidR="003F18C9" w:rsidRDefault="003F18C9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D0F5F90" w14:textId="6D4D6AF5" w:rsidR="003F18C9" w:rsidRDefault="003F18C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3F18C9" w14:paraId="5E74BF26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DFFECBB" w14:textId="3FD60DF7" w:rsidR="003F18C9" w:rsidRDefault="003F18C9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E29A391" w14:textId="11E28B8F" w:rsidR="003F18C9" w:rsidRDefault="003F18C9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3F18C9" w14:paraId="293826EC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2C02EA5" w14:textId="6A3A05CC" w:rsidR="003F18C9" w:rsidRDefault="003F18C9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1CA4EA6" w14:textId="4EFD49B0" w:rsidR="003F18C9" w:rsidRDefault="003F18C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14:paraId="6320C40C" w14:textId="09B386D2" w:rsidR="00F33129" w:rsidRDefault="00F33129" w:rsidP="000A7C6B"/>
        </w:tc>
      </w:tr>
    </w:tbl>
    <w:p w14:paraId="62890DDF" w14:textId="77777777"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7E7A8595" w14:textId="77777777" w:rsidTr="005273D5">
        <w:trPr>
          <w:trHeight w:val="4158"/>
        </w:trPr>
        <w:tc>
          <w:tcPr>
            <w:tcW w:w="11136" w:type="dxa"/>
          </w:tcPr>
          <w:p w14:paraId="3EE612AE" w14:textId="2AA24411" w:rsidR="00E80CD9" w:rsidRPr="00AC3438" w:rsidRDefault="003F18C9" w:rsidP="000A7C6B">
            <w:pPr>
              <w:pStyle w:val="Heading1"/>
              <w:outlineLvl w:val="0"/>
            </w:pPr>
            <w:bookmarkStart w:id="6" w:name="_Toc243733144"/>
            <w:bookmarkStart w:id="7" w:name="_Toc245020112"/>
            <w:bookmarkStart w:id="8" w:name="_Toc245020144"/>
            <w:bookmarkStart w:id="9" w:name="_Toc100219306"/>
            <w:r>
              <w:lastRenderedPageBreak/>
              <w:t>Material Properties</w:t>
            </w:r>
            <w:bookmarkEnd w:id="9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14:paraId="4E252468" w14:textId="77777777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B6781EB" w14:textId="376DFF45" w:rsidR="00E80CD9" w:rsidRPr="003E6C57" w:rsidRDefault="003F18C9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CEFCCA4" w14:textId="5B9C2826" w:rsidR="00E80CD9" w:rsidRPr="003E6C57" w:rsidRDefault="003F18C9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68A993A" w14:textId="3FE3FB68" w:rsidR="00E80CD9" w:rsidRPr="003E6C57" w:rsidRDefault="003F18C9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14:paraId="09856829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14:paraId="01F27790" w14:textId="59FF8650" w:rsidR="00E80CD9" w:rsidRPr="00577134" w:rsidRDefault="003F18C9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3AD08B32" wp14:editId="6F334B27">
                        <wp:extent cx="1904365" cy="1381125"/>
                        <wp:effectExtent l="0" t="0" r="635" b="9525"/>
                        <wp:docPr id="18" name="Picture 1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"/>
                                <pic:cNvPicPr/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3811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33CCAC10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DE17141" w14:textId="5C4A100E" w:rsidR="00E80CD9" w:rsidRPr="00BE6656" w:rsidRDefault="003F18C9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CC2AF51" w14:textId="3DC85584" w:rsidR="00E80CD9" w:rsidRPr="00BE6656" w:rsidRDefault="003F18C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6063-T83</w:t>
                        </w:r>
                      </w:p>
                    </w:tc>
                  </w:tr>
                  <w:tr w:rsidR="003F18C9" w:rsidRPr="00577134" w14:paraId="0D4200C0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D419518" w14:textId="38236D3D" w:rsidR="003F18C9" w:rsidRDefault="003F18C9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801846D" w14:textId="42228C6F" w:rsidR="003F18C9" w:rsidRDefault="003F18C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3F18C9" w:rsidRPr="00577134" w14:paraId="3FF2E632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ACA0202" w14:textId="6475F177" w:rsidR="003F18C9" w:rsidRDefault="003F18C9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2BBF6AB" w14:textId="1BBD5240" w:rsidR="003F18C9" w:rsidRDefault="003F18C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Max von Mises Stress</w:t>
                        </w:r>
                      </w:p>
                    </w:tc>
                  </w:tr>
                  <w:tr w:rsidR="003F18C9" w:rsidRPr="00577134" w14:paraId="202325FA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2E033F8" w14:textId="7F74B3B8" w:rsidR="003F18C9" w:rsidRDefault="003F18C9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E369C9E" w14:textId="3B1F9A1F" w:rsidR="003F18C9" w:rsidRDefault="003F18C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2.4e+08 N/m^2</w:t>
                        </w:r>
                      </w:p>
                    </w:tc>
                  </w:tr>
                  <w:tr w:rsidR="003F18C9" w:rsidRPr="00577134" w14:paraId="574CA505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954EE0A" w14:textId="32639393" w:rsidR="003F18C9" w:rsidRDefault="003F18C9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A3CBDDE" w14:textId="31213151" w:rsidR="003F18C9" w:rsidRDefault="003F18C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2.55e+08 N/m^2</w:t>
                        </w:r>
                      </w:p>
                    </w:tc>
                  </w:tr>
                  <w:tr w:rsidR="003F18C9" w:rsidRPr="00577134" w14:paraId="18216509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E2636C4" w14:textId="542DC709" w:rsidR="003F18C9" w:rsidRDefault="003F18C9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B0FCC67" w14:textId="7B398A05" w:rsidR="003F18C9" w:rsidRDefault="003F18C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6.9e+10 N/m^2</w:t>
                        </w:r>
                      </w:p>
                    </w:tc>
                  </w:tr>
                  <w:tr w:rsidR="003F18C9" w:rsidRPr="00577134" w14:paraId="780A2353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64F4241" w14:textId="37FA28C7" w:rsidR="003F18C9" w:rsidRDefault="003F18C9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9ADB51E" w14:textId="12FB3D6D" w:rsidR="003F18C9" w:rsidRDefault="003F18C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0.33  </w:t>
                        </w:r>
                      </w:p>
                    </w:tc>
                  </w:tr>
                  <w:tr w:rsidR="003F18C9" w:rsidRPr="00577134" w14:paraId="0CD898E2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ECCA969" w14:textId="6C6DD2B7" w:rsidR="003F18C9" w:rsidRDefault="003F18C9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C8BDE36" w14:textId="4C39B4A9" w:rsidR="003F18C9" w:rsidRDefault="003F18C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2,700 kg/m^3</w:t>
                        </w:r>
                      </w:p>
                    </w:tc>
                  </w:tr>
                  <w:tr w:rsidR="003F18C9" w:rsidRPr="00577134" w14:paraId="481B8A8B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7370F8B" w14:textId="639ECB3D" w:rsidR="003F18C9" w:rsidRDefault="003F18C9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65C259A" w14:textId="5DE7CDB5" w:rsidR="003F18C9" w:rsidRDefault="003F18C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2.58e+10 N/m^2</w:t>
                        </w:r>
                      </w:p>
                    </w:tc>
                  </w:tr>
                  <w:tr w:rsidR="003F18C9" w:rsidRPr="00577134" w14:paraId="02C63625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DD5C9D1" w14:textId="0917DFC5" w:rsidR="003F18C9" w:rsidRDefault="003F18C9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DAC36FB" w14:textId="73F03021" w:rsidR="003F18C9" w:rsidRDefault="003F18C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2.34e-05 /Kelvin</w:t>
                        </w:r>
                      </w:p>
                    </w:tc>
                  </w:tr>
                </w:tbl>
                <w:p w14:paraId="4DF1C265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14:paraId="6E1F0A8F" w14:textId="77777777" w:rsidR="003F18C9" w:rsidRDefault="003F18C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1(LPattern1)(link-1),</w:t>
                  </w:r>
                </w:p>
                <w:p w14:paraId="693C3ED4" w14:textId="77777777" w:rsidR="003F18C9" w:rsidRDefault="003F18C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1(LPattern1)(link-2),</w:t>
                  </w:r>
                </w:p>
                <w:p w14:paraId="775C868B" w14:textId="77777777" w:rsidR="003F18C9" w:rsidRDefault="003F18C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1(Boss-Extrude1)(loked lever-1),</w:t>
                  </w:r>
                </w:p>
                <w:p w14:paraId="7D3D762E" w14:textId="77777777" w:rsidR="003F18C9" w:rsidRDefault="003F18C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1(Boss-Extrude2)(step-1),</w:t>
                  </w:r>
                </w:p>
                <w:p w14:paraId="2584729D" w14:textId="77777777" w:rsidR="003F18C9" w:rsidRDefault="003F18C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1(Boss-Extrude2)(step-11),</w:t>
                  </w:r>
                </w:p>
                <w:p w14:paraId="28066DF9" w14:textId="77777777" w:rsidR="003F18C9" w:rsidRDefault="003F18C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1(Boss-Extrude2)(step-2),</w:t>
                  </w:r>
                </w:p>
                <w:p w14:paraId="699F93FB" w14:textId="77777777" w:rsidR="003F18C9" w:rsidRDefault="003F18C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1(Boss-Extrude2)(step-3),</w:t>
                  </w:r>
                </w:p>
                <w:p w14:paraId="7BEA0D76" w14:textId="77777777" w:rsidR="003F18C9" w:rsidRDefault="003F18C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1(Boss-Extrude2)(step-4),</w:t>
                  </w:r>
                </w:p>
                <w:p w14:paraId="49DA6B53" w14:textId="77777777" w:rsidR="003F18C9" w:rsidRDefault="003F18C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1(Boss-Extrude2)(step-5),</w:t>
                  </w:r>
                </w:p>
                <w:p w14:paraId="466D8D2E" w14:textId="77777777" w:rsidR="003F18C9" w:rsidRDefault="003F18C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1(Boss-Extrude2)(step-6),</w:t>
                  </w:r>
                </w:p>
                <w:p w14:paraId="3DBEA37E" w14:textId="77777777" w:rsidR="003F18C9" w:rsidRDefault="003F18C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1(Boss-Extrude2)(step-7),</w:t>
                  </w:r>
                </w:p>
                <w:p w14:paraId="010AC75E" w14:textId="77777777" w:rsidR="003F18C9" w:rsidRDefault="003F18C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1(Boss-Extrude2)(step-8),</w:t>
                  </w:r>
                </w:p>
                <w:p w14:paraId="4EBB7BB3" w14:textId="158F0F15" w:rsidR="00E80CD9" w:rsidRPr="00577134" w:rsidRDefault="003F18C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1(Boss-Extrude2)(step-9)</w:t>
                  </w:r>
                </w:p>
              </w:tc>
            </w:tr>
            <w:tr w:rsidR="00E80CD9" w:rsidRPr="000841BF" w14:paraId="7BE56618" w14:textId="77777777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0D3D1899" w14:textId="179FAFDF" w:rsidR="00E80CD9" w:rsidRPr="000841BF" w:rsidRDefault="003F18C9" w:rsidP="000A7C6B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</w:tbl>
          <w:p w14:paraId="0AC9E59E" w14:textId="241FA38C" w:rsidR="00E80CD9" w:rsidRDefault="00E80CD9" w:rsidP="000A7C6B"/>
        </w:tc>
      </w:tr>
      <w:bookmarkEnd w:id="6"/>
      <w:bookmarkEnd w:id="7"/>
      <w:bookmarkEnd w:id="8"/>
    </w:tbl>
    <w:p w14:paraId="3D63A542" w14:textId="77777777"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57EB95EB" w14:textId="77777777" w:rsidTr="00452CBC">
        <w:tc>
          <w:tcPr>
            <w:tcW w:w="11016" w:type="dxa"/>
          </w:tcPr>
          <w:p w14:paraId="32C79FD5" w14:textId="4D0152C6" w:rsidR="005273D5" w:rsidRPr="00AF1A58" w:rsidRDefault="003F18C9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0" w:name="_Toc100219307"/>
            <w:r>
              <w:rPr>
                <w:rStyle w:val="Strong"/>
              </w:rPr>
              <w:lastRenderedPageBreak/>
              <w:t>Loads and Fixtures</w:t>
            </w:r>
            <w:bookmarkEnd w:id="10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3F18C9" w14:paraId="57C40334" w14:textId="77777777" w:rsidTr="0043399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2F4B7377" w14:textId="2A73A053" w:rsidR="003F18C9" w:rsidRPr="004E282D" w:rsidRDefault="003F18C9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7C9961D6" w14:textId="457A4E72" w:rsidR="003F18C9" w:rsidRPr="004E282D" w:rsidRDefault="003F18C9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19A7DC88" w14:textId="724F91CC" w:rsidR="003F18C9" w:rsidRPr="004E282D" w:rsidRDefault="003F18C9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3F18C9" w14:paraId="08AE77A5" w14:textId="77777777" w:rsidTr="006F29C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14:paraId="15BBCBC4" w14:textId="1EDF830B" w:rsidR="003F18C9" w:rsidRPr="00AD5FBA" w:rsidRDefault="003F18C9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14:paraId="6084EAEE" w14:textId="71E68DEA" w:rsidR="003F18C9" w:rsidRPr="006208CB" w:rsidRDefault="003F18C9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34DF408C" wp14:editId="361E486E">
                        <wp:extent cx="1772285" cy="1285240"/>
                        <wp:effectExtent l="0" t="0" r="0" b="0"/>
                        <wp:docPr id="19" name="Picture 1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"/>
                                <pic:cNvPicPr/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2852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3F18C9" w14:paraId="4184CF28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020FED7A" w14:textId="5F8E1C95" w:rsidR="003F18C9" w:rsidRPr="00BE6656" w:rsidRDefault="003F18C9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38161087" w14:textId="69EB79CF" w:rsidR="003F18C9" w:rsidRPr="00154A1A" w:rsidRDefault="003F18C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3F18C9" w14:paraId="12A572D7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728E3A0" w14:textId="7033531B" w:rsidR="003F18C9" w:rsidRDefault="003F18C9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6B115FD" w14:textId="7C082B11" w:rsidR="003F18C9" w:rsidRDefault="003F18C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14:paraId="6616830D" w14:textId="77777777" w:rsidR="003F18C9" w:rsidRPr="004C6DEB" w:rsidRDefault="003F18C9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14:paraId="68007250" w14:textId="77777777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2830BA54" w14:textId="3B05D8C4" w:rsidR="003F154A" w:rsidRPr="003F154A" w:rsidRDefault="003F18C9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14:paraId="50D2EC0B" w14:textId="77777777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7068E3A2" w14:textId="0C65B621" w:rsidR="003F154A" w:rsidRDefault="003F18C9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02F1A3C2" w14:textId="2F10FD71" w:rsidR="003F154A" w:rsidRDefault="003F18C9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0B23FE28" w14:textId="22F5A7D2" w:rsidR="003F154A" w:rsidRDefault="003F18C9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7ED9EC3E" w14:textId="7429E7B0" w:rsidR="003F154A" w:rsidRDefault="003F18C9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094901B3" w14:textId="4AD87ADE" w:rsidR="003F154A" w:rsidRDefault="003F18C9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14:paraId="3686A174" w14:textId="77777777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46B64ECB" w14:textId="6E52E91B" w:rsidR="003F154A" w:rsidRDefault="003F18C9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AF991B1" w14:textId="5B3B7C44" w:rsidR="003F154A" w:rsidRPr="00EF37BF" w:rsidRDefault="003F18C9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7.92236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3572C3C" w14:textId="4457934A" w:rsidR="003F154A" w:rsidRPr="00EF37BF" w:rsidRDefault="003F18C9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18,132.6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248DA15" w14:textId="6AD4E657" w:rsidR="003F154A" w:rsidRDefault="003F18C9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-5.18799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2FE31AC4" w14:textId="744C5A12" w:rsidR="003F154A" w:rsidRPr="00EF37BF" w:rsidRDefault="003F18C9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18,132.6</w:t>
                        </w:r>
                      </w:p>
                    </w:tc>
                  </w:tr>
                  <w:tr w:rsidR="00935682" w14:paraId="004C7880" w14:textId="77777777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65ECA738" w14:textId="7DC5B042" w:rsidR="00935682" w:rsidRDefault="003F18C9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2D80581" w14:textId="141B3065" w:rsidR="00935682" w:rsidRDefault="003F18C9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45810DC" w14:textId="6EBA5A6B" w:rsidR="00935682" w:rsidRDefault="003F18C9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18BB072" w14:textId="04958155" w:rsidR="00935682" w:rsidRDefault="003F18C9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16FCEE3E" w14:textId="302857DB" w:rsidR="00935682" w:rsidRDefault="003F18C9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10B76DEA" w14:textId="77777777"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742E5A21" w14:textId="77777777"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3F18C9" w14:paraId="66066772" w14:textId="77777777" w:rsidTr="00D235C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3144AC0F" w14:textId="06C11433" w:rsidR="003F18C9" w:rsidRPr="004E282D" w:rsidRDefault="003F18C9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32898FE5" w14:textId="3998FE29" w:rsidR="003F18C9" w:rsidRPr="004E282D" w:rsidRDefault="003F18C9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677A9DD8" w14:textId="6F9CC6A9" w:rsidR="003F18C9" w:rsidRPr="004E282D" w:rsidRDefault="003F18C9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3F18C9" w14:paraId="45220516" w14:textId="77777777" w:rsidTr="003F18C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  <w:bottom w:val="single" w:sz="18" w:space="0" w:color="C0504D" w:themeColor="accent2"/>
                  </w:tcBorders>
                  <w:vAlign w:val="center"/>
                </w:tcPr>
                <w:p w14:paraId="1EBB638C" w14:textId="3DEA52E8" w:rsidR="003F18C9" w:rsidRPr="00F42DD1" w:rsidRDefault="003F18C9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Distributed Mass-1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</w:tcBorders>
                </w:tcPr>
                <w:p w14:paraId="15E6B140" w14:textId="5BDC1FFC" w:rsidR="003F18C9" w:rsidRPr="006208CB" w:rsidRDefault="003F18C9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26C3E8B4" wp14:editId="7B23B67A">
                        <wp:extent cx="1907540" cy="1383665"/>
                        <wp:effectExtent l="0" t="0" r="0" b="6985"/>
                        <wp:docPr id="20" name="Picture 2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"/>
                                <pic:cNvPicPr/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3836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3F18C9" w14:paraId="083504C5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70F1533F" w14:textId="70B2B321" w:rsidR="003F18C9" w:rsidRPr="00BE6656" w:rsidRDefault="003F18C9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7513807C" w14:textId="128EFCDD" w:rsidR="003F18C9" w:rsidRPr="00B77EA3" w:rsidRDefault="003F18C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10 face(s)</w:t>
                        </w:r>
                      </w:p>
                    </w:tc>
                  </w:tr>
                  <w:tr w:rsidR="003F18C9" w14:paraId="369C51A8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6A4BB7E" w14:textId="25F55F7E" w:rsidR="003F18C9" w:rsidRDefault="003F18C9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8B9AFDB" w14:textId="515D26DC" w:rsidR="003F18C9" w:rsidRDefault="003F18C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Displacement (Direct transfer)</w:t>
                        </w:r>
                      </w:p>
                    </w:tc>
                  </w:tr>
                  <w:tr w:rsidR="003F18C9" w14:paraId="6FBF5F02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7D1CC64" w14:textId="1BACC49E" w:rsidR="003F18C9" w:rsidRDefault="003F18C9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Coordinate System: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69AE7E7" w14:textId="4DFFA2A9" w:rsidR="003F18C9" w:rsidRDefault="003F18C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 xml:space="preserve">Global cartesian coordinates </w:t>
                        </w:r>
                      </w:p>
                    </w:tc>
                  </w:tr>
                  <w:tr w:rsidR="003F18C9" w14:paraId="5E0D5F2A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BF3C949" w14:textId="4208AEB1" w:rsidR="003F18C9" w:rsidRDefault="003F18C9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Translation 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27DC577" w14:textId="62228D5F" w:rsidR="003F18C9" w:rsidRDefault="003F18C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---, ---, ---   mm</w:t>
                        </w:r>
                      </w:p>
                    </w:tc>
                  </w:tr>
                  <w:tr w:rsidR="003F18C9" w14:paraId="375ED048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3F1A295" w14:textId="4B691FB0" w:rsidR="003F18C9" w:rsidRDefault="003F18C9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Rotation 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7F6EFEA" w14:textId="1AF1925C" w:rsidR="003F18C9" w:rsidRDefault="003F18C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---, ---, ---   deg</w:t>
                        </w:r>
                      </w:p>
                    </w:tc>
                  </w:tr>
                  <w:tr w:rsidR="003F18C9" w14:paraId="6FDBE24A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83F5DE2" w14:textId="61851429" w:rsidR="003F18C9" w:rsidRDefault="003F18C9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 coordinates: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201886F" w14:textId="49635CA9" w:rsidR="003F18C9" w:rsidRDefault="003F18C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 0 0   mm</w:t>
                        </w:r>
                      </w:p>
                    </w:tc>
                  </w:tr>
                  <w:tr w:rsidR="003F18C9" w14:paraId="25413AAF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758CF6F" w14:textId="5275020C" w:rsidR="003F18C9" w:rsidRDefault="003F18C9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Remote Mass: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51A83DB" w14:textId="6DDC6238" w:rsidR="003F18C9" w:rsidRDefault="003F18C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400 kg</w:t>
                        </w:r>
                      </w:p>
                    </w:tc>
                  </w:tr>
                  <w:tr w:rsidR="003F18C9" w14:paraId="64C5D6E5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DBB49F1" w14:textId="14D1F8C5" w:rsidR="003F18C9" w:rsidRDefault="003F18C9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Moment of Inertia: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5107E31" w14:textId="56414E6B" w:rsidR="003F18C9" w:rsidRDefault="003F18C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0,0,0,0,0,0 kg.m^2</w:t>
                        </w:r>
                      </w:p>
                    </w:tc>
                  </w:tr>
                  <w:tr w:rsidR="003F18C9" w14:paraId="29D6EA77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96671B7" w14:textId="34ED9CEA" w:rsidR="003F18C9" w:rsidRDefault="003F18C9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Components transferred: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A2573C4" w14:textId="1AA99401" w:rsidR="003F18C9" w:rsidRDefault="003F18C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NA</w:t>
                        </w:r>
                      </w:p>
                    </w:tc>
                  </w:tr>
                </w:tbl>
                <w:p w14:paraId="589E1F42" w14:textId="77777777" w:rsidR="003F18C9" w:rsidRDefault="003F18C9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  <w:tr w:rsidR="003F18C9" w14:paraId="2E98950D" w14:textId="77777777" w:rsidTr="0007262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69087188" w14:textId="63CD7A68" w:rsidR="003F18C9" w:rsidRPr="00F42DD1" w:rsidRDefault="003F18C9" w:rsidP="00072621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Gravity-1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03F85549" w14:textId="66BA7358" w:rsidR="003F18C9" w:rsidRPr="006208CB" w:rsidRDefault="003F18C9" w:rsidP="00072621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19E7DDC6" wp14:editId="6FB05B45">
                        <wp:extent cx="1907540" cy="1383665"/>
                        <wp:effectExtent l="0" t="0" r="0" b="6985"/>
                        <wp:docPr id="21" name="Picture 2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"/>
                                <pic:cNvPicPr/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3836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3F18C9" w14:paraId="2043601D" w14:textId="77777777" w:rsidTr="00072621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68EC940E" w14:textId="304DD768" w:rsidR="003F18C9" w:rsidRPr="00BE6656" w:rsidRDefault="003F18C9" w:rsidP="00072621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56F8C250" w14:textId="354D6D79" w:rsidR="003F18C9" w:rsidRPr="00B77EA3" w:rsidRDefault="003F18C9" w:rsidP="0007262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Face&lt; 1 &gt;</w:t>
                        </w:r>
                      </w:p>
                    </w:tc>
                  </w:tr>
                  <w:tr w:rsidR="003F18C9" w14:paraId="3BA06399" w14:textId="77777777" w:rsidTr="00072621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71449D5" w14:textId="1319C5B1" w:rsidR="003F18C9" w:rsidRDefault="003F18C9" w:rsidP="00072621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06130F7" w14:textId="5EC1DA5C" w:rsidR="003F18C9" w:rsidRDefault="003F18C9" w:rsidP="0007262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0  0 9.81</w:t>
                        </w:r>
                      </w:p>
                    </w:tc>
                  </w:tr>
                  <w:tr w:rsidR="003F18C9" w14:paraId="15072FC7" w14:textId="77777777" w:rsidTr="00072621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A67D3AA" w14:textId="4FC0A5CE" w:rsidR="003F18C9" w:rsidRDefault="003F18C9" w:rsidP="00072621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Units: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C2FE8EA" w14:textId="2CA5B8BD" w:rsidR="003F18C9" w:rsidRDefault="003F18C9" w:rsidP="0007262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m/s^2</w:t>
                        </w:r>
                      </w:p>
                    </w:tc>
                  </w:tr>
                </w:tbl>
                <w:p w14:paraId="53CB0556" w14:textId="77777777" w:rsidR="003F18C9" w:rsidRDefault="003F18C9" w:rsidP="00072621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7BDFE89C" w14:textId="2E7AACE3" w:rsidR="005273D5" w:rsidRDefault="005273D5" w:rsidP="000A7C6B">
            <w:pPr>
              <w:rPr>
                <w:rStyle w:val="Strong"/>
              </w:rPr>
            </w:pPr>
          </w:p>
        </w:tc>
      </w:tr>
    </w:tbl>
    <w:p w14:paraId="03E32BEC" w14:textId="77777777"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14:paraId="38AD43F5" w14:textId="77777777" w:rsidTr="005B3D16">
        <w:tc>
          <w:tcPr>
            <w:tcW w:w="11016" w:type="dxa"/>
          </w:tcPr>
          <w:p w14:paraId="3D189E27" w14:textId="2AF3EFE1" w:rsidR="00132707" w:rsidRDefault="00132707" w:rsidP="000A7C6B">
            <w:pPr>
              <w:pStyle w:val="Heading1"/>
              <w:outlineLvl w:val="0"/>
            </w:pPr>
            <w:r>
              <w:lastRenderedPageBreak/>
              <w:br w:type="page"/>
            </w:r>
            <w:bookmarkStart w:id="11" w:name="_Toc100219308"/>
            <w:r w:rsidR="003F18C9">
              <w:t>Connector Definitions</w:t>
            </w:r>
            <w:bookmarkEnd w:id="11"/>
          </w:p>
          <w:p w14:paraId="23CC9459" w14:textId="6B466566" w:rsidR="00132707" w:rsidRDefault="003F18C9" w:rsidP="000A7C6B">
            <w:r>
              <w:t>No Data</w:t>
            </w:r>
          </w:p>
          <w:p w14:paraId="7A63EA47" w14:textId="334748D9" w:rsidR="00EF37BF" w:rsidRPr="009C0A33" w:rsidRDefault="00EF37BF" w:rsidP="000A7C6B"/>
          <w:p w14:paraId="277EC274" w14:textId="77777777" w:rsidR="000F2729" w:rsidRDefault="000F2729" w:rsidP="000A7C6B"/>
          <w:p w14:paraId="44F6A379" w14:textId="50C27224" w:rsidR="00E12C21" w:rsidRDefault="00E12C21" w:rsidP="000A7C6B"/>
          <w:p w14:paraId="02C773AC" w14:textId="67672497" w:rsidR="00132707" w:rsidRDefault="00132707" w:rsidP="000A7C6B"/>
        </w:tc>
      </w:tr>
    </w:tbl>
    <w:p w14:paraId="6A14E9DE" w14:textId="77777777"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146D1980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6670B0CF" w14:textId="025001A5" w:rsidR="00104BD8" w:rsidRDefault="003F18C9" w:rsidP="003F18C9">
            <w:pPr>
              <w:pStyle w:val="Heading1"/>
            </w:pPr>
            <w:bookmarkStart w:id="12" w:name="_Toc100219309"/>
            <w:r>
              <w:t>Contact Information</w:t>
            </w:r>
            <w:bookmarkEnd w:id="12"/>
          </w:p>
          <w:p w14:paraId="0C3BF4BB" w14:textId="77777777" w:rsidR="00104BD8" w:rsidRPr="000B04D4" w:rsidRDefault="00104BD8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20"/>
              <w:gridCol w:w="4067"/>
              <w:gridCol w:w="4067"/>
            </w:tblGrid>
            <w:tr w:rsidR="002B4DE8" w14:paraId="09BC868C" w14:textId="77777777" w:rsidTr="00213D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3286340" w14:textId="5FD88A6C" w:rsidR="002B4DE8" w:rsidRDefault="003F18C9" w:rsidP="00C16188">
                  <w:pPr>
                    <w:jc w:val="center"/>
                  </w:pPr>
                  <w:r>
                    <w:t>Contact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F748CBA" w14:textId="5AF1D164" w:rsidR="002B4DE8" w:rsidRDefault="003F18C9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Image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547ACC9" w14:textId="738B80E3" w:rsidR="002B4DE8" w:rsidRDefault="003F18C9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Properties</w:t>
                  </w:r>
                </w:p>
              </w:tc>
            </w:tr>
            <w:tr w:rsidR="002B4DE8" w14:paraId="192F7B33" w14:textId="77777777" w:rsidTr="003F226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824F13" w14:textId="28C9A940" w:rsidR="002B4DE8" w:rsidRPr="00211C62" w:rsidRDefault="003F18C9" w:rsidP="00C16188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Global Contact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422057CE" w14:textId="0EB05FFA" w:rsidR="002B4DE8" w:rsidRPr="000B04D4" w:rsidRDefault="003F18C9" w:rsidP="00C1618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1F5EB098" wp14:editId="612BC701">
                        <wp:extent cx="2445385" cy="1773555"/>
                        <wp:effectExtent l="0" t="0" r="0" b="0"/>
                        <wp:docPr id="22" name="Picture 2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"/>
                                <pic:cNvPicPr/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773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17091B" w14:paraId="4E7362AC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6DD553BF" w14:textId="7681B43F" w:rsidR="0017091B" w:rsidRPr="00BE6656" w:rsidRDefault="003F18C9" w:rsidP="004F6DE4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2BFAC564" w14:textId="68ECBB76" w:rsidR="0017091B" w:rsidRPr="00BE6656" w:rsidRDefault="003F18C9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Bonded</w:t>
                        </w:r>
                      </w:p>
                    </w:tc>
                  </w:tr>
                  <w:tr w:rsidR="003F18C9" w14:paraId="67BF94A9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58FA199" w14:textId="3BB71593" w:rsidR="003F18C9" w:rsidRDefault="003F18C9" w:rsidP="004F6DE4">
                        <w:pPr>
                          <w:jc w:val="right"/>
                        </w:pPr>
                        <w:r>
                          <w:t>Components: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2371F7C" w14:textId="79C37DBE" w:rsidR="003F18C9" w:rsidRDefault="003F18C9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1 component(s)</w:t>
                        </w:r>
                      </w:p>
                    </w:tc>
                  </w:tr>
                  <w:tr w:rsidR="003F18C9" w14:paraId="7DC6027E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FFC2A62" w14:textId="305AA5A5" w:rsidR="003F18C9" w:rsidRDefault="003F18C9" w:rsidP="004F6DE4">
                        <w:pPr>
                          <w:jc w:val="right"/>
                        </w:pPr>
                        <w:r>
                          <w:t>Options: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7F2EEF5" w14:textId="209166D0" w:rsidR="003F18C9" w:rsidRDefault="003F18C9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Compatible mesh</w:t>
                        </w:r>
                      </w:p>
                    </w:tc>
                  </w:tr>
                </w:tbl>
                <w:p w14:paraId="3B9D360E" w14:textId="77777777" w:rsidR="00213D4E" w:rsidRPr="00211C62" w:rsidRDefault="00213D4E" w:rsidP="0017091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14:paraId="4D537174" w14:textId="24D9BA4B" w:rsidR="00104BD8" w:rsidRDefault="00104BD8" w:rsidP="000A7C6B">
            <w:pPr>
              <w:rPr>
                <w:rStyle w:val="A3"/>
              </w:rPr>
            </w:pPr>
          </w:p>
          <w:p w14:paraId="153459FE" w14:textId="77777777" w:rsidR="00104BD8" w:rsidRDefault="00104BD8" w:rsidP="000A7C6B"/>
        </w:tc>
      </w:tr>
    </w:tbl>
    <w:p w14:paraId="38780E21" w14:textId="77777777"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39E3037A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70C2DE87" w14:textId="767D2552" w:rsidR="00A61A59" w:rsidRDefault="003F18C9" w:rsidP="000A7C6B">
            <w:pPr>
              <w:pStyle w:val="Heading1"/>
              <w:outlineLvl w:val="0"/>
            </w:pPr>
            <w:bookmarkStart w:id="13" w:name="_Toc100219310"/>
            <w:r>
              <w:lastRenderedPageBreak/>
              <w:t>Mesh information</w:t>
            </w:r>
            <w:bookmarkEnd w:id="13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4B0D3BA3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EDFD960" w14:textId="3A83C2C4" w:rsidR="00A9531D" w:rsidRDefault="003F18C9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CA32D49" w14:textId="302D0556" w:rsidR="00A9531D" w:rsidRDefault="003F18C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3F18C9" w14:paraId="4313DD82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47DC63D" w14:textId="6C258D34" w:rsidR="003F18C9" w:rsidRDefault="003F18C9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82AF55E" w14:textId="77A700F1" w:rsidR="003F18C9" w:rsidRDefault="003F18C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3F18C9" w14:paraId="53728CB9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B2F3151" w14:textId="6C8D8260" w:rsidR="003F18C9" w:rsidRDefault="003F18C9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C83B2E4" w14:textId="0BCF8FAB" w:rsidR="003F18C9" w:rsidRDefault="003F18C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F18C9" w14:paraId="7C024844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D12D8B2" w14:textId="7E9B438C" w:rsidR="003F18C9" w:rsidRDefault="003F18C9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71000FA" w14:textId="257B52F6" w:rsidR="003F18C9" w:rsidRDefault="003F18C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F18C9" w14:paraId="6316A810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2BC823C" w14:textId="773A50A4" w:rsidR="003F18C9" w:rsidRDefault="003F18C9" w:rsidP="00C16188">
                  <w:r>
                    <w:t>Jacobian points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4DD2663" w14:textId="133493D3" w:rsidR="003F18C9" w:rsidRDefault="003F18C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Points</w:t>
                  </w:r>
                </w:p>
              </w:tc>
            </w:tr>
            <w:tr w:rsidR="003F18C9" w14:paraId="377A78D4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20EC719" w14:textId="707A2BB0" w:rsidR="003F18C9" w:rsidRDefault="003F18C9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BF8EBCB" w14:textId="19EAF481" w:rsidR="003F18C9" w:rsidRDefault="003F18C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1.9685 in</w:t>
                  </w:r>
                </w:p>
              </w:tc>
            </w:tr>
            <w:tr w:rsidR="003F18C9" w14:paraId="5BA853FC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3B64468" w14:textId="63AADFBC" w:rsidR="003F18C9" w:rsidRDefault="003F18C9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26AF0E6" w14:textId="2D562370" w:rsidR="003F18C9" w:rsidRDefault="003F18C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0.0984252 in</w:t>
                  </w:r>
                </w:p>
              </w:tc>
            </w:tr>
            <w:tr w:rsidR="003F18C9" w14:paraId="61B7DA91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179B875" w14:textId="6548D2E0" w:rsidR="003F18C9" w:rsidRDefault="003F18C9" w:rsidP="00C16188">
                  <w:r>
                    <w:t>Mesh Quality Plot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5A623CA" w14:textId="35CED24A" w:rsidR="003F18C9" w:rsidRDefault="003F18C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  <w:tr w:rsidR="003F18C9" w14:paraId="582D849F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0C84C59" w14:textId="6545A68B" w:rsidR="003F18C9" w:rsidRDefault="003F18C9" w:rsidP="00C16188">
                  <w:r>
                    <w:t>Remesh failed parts with incompatible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F25CCC6" w14:textId="3C131A15" w:rsidR="003F18C9" w:rsidRDefault="003F18C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</w:tbl>
          <w:p w14:paraId="55B5A844" w14:textId="77777777" w:rsidR="00690657" w:rsidRDefault="00690657" w:rsidP="00690657"/>
          <w:p w14:paraId="3505208E" w14:textId="500A243C" w:rsidR="00A9531D" w:rsidRPr="00690657" w:rsidRDefault="003F18C9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0B12C63C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0BEB7FC" w14:textId="7A6460FD" w:rsidR="007107BE" w:rsidRDefault="003F18C9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FA51490" w14:textId="5C88E879" w:rsidR="007107BE" w:rsidRDefault="003F18C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69044</w:t>
                  </w:r>
                </w:p>
              </w:tc>
            </w:tr>
            <w:tr w:rsidR="003F18C9" w14:paraId="724BCDD4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D3F4F06" w14:textId="61243659" w:rsidR="003F18C9" w:rsidRDefault="003F18C9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0C78BD2" w14:textId="4545E9BF" w:rsidR="003F18C9" w:rsidRDefault="003F18C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40788</w:t>
                  </w:r>
                </w:p>
              </w:tc>
            </w:tr>
            <w:tr w:rsidR="003F18C9" w14:paraId="234C5163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593ED13" w14:textId="41DB0341" w:rsidR="003F18C9" w:rsidRDefault="003F18C9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6FAEC69" w14:textId="0A18A89D" w:rsidR="003F18C9" w:rsidRDefault="003F18C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27.827</w:t>
                  </w:r>
                </w:p>
              </w:tc>
            </w:tr>
            <w:tr w:rsidR="003F18C9" w14:paraId="3C48AD96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94ED421" w14:textId="4B3815BA" w:rsidR="003F18C9" w:rsidRDefault="003F18C9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02CA87E" w14:textId="41A6704A" w:rsidR="003F18C9" w:rsidRDefault="003F18C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93.4</w:t>
                  </w:r>
                </w:p>
              </w:tc>
            </w:tr>
            <w:tr w:rsidR="003F18C9" w14:paraId="7FC514E4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8A582DC" w14:textId="46BF599A" w:rsidR="003F18C9" w:rsidRDefault="003F18C9" w:rsidP="00C16188">
                  <w:r>
                    <w:t>%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09A052C" w14:textId="35DD3CA4" w:rsidR="003F18C9" w:rsidRDefault="003F18C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1.19</w:t>
                  </w:r>
                </w:p>
              </w:tc>
            </w:tr>
            <w:tr w:rsidR="003F18C9" w14:paraId="751AF6C1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8E5E0E7" w14:textId="26795136" w:rsidR="003F18C9" w:rsidRDefault="003F18C9" w:rsidP="00C16188">
                  <w:r>
                    <w:t>% of distorted elements(Jacobian)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5F1B78A" w14:textId="172D4B47" w:rsidR="003F18C9" w:rsidRDefault="003F18C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3F18C9" w14:paraId="25FD8247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5FA47FA" w14:textId="097BA26E" w:rsidR="003F18C9" w:rsidRDefault="003F18C9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DA820C2" w14:textId="6713181F" w:rsidR="003F18C9" w:rsidRDefault="003F18C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00:00:06</w:t>
                  </w:r>
                </w:p>
              </w:tc>
            </w:tr>
            <w:tr w:rsidR="003F18C9" w14:paraId="0D552B5C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6A95288" w14:textId="176D1276" w:rsidR="003F18C9" w:rsidRDefault="003F18C9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8CFF775" w14:textId="77777777" w:rsidR="003F18C9" w:rsidRDefault="003F18C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D803B1" w14:paraId="74D91331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14:paraId="6A4BB12E" w14:textId="4E6D0E3F" w:rsidR="00D803B1" w:rsidRDefault="003F18C9" w:rsidP="00D803B1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48C854F6" wp14:editId="39293F66">
                        <wp:extent cx="6711315" cy="3489960"/>
                        <wp:effectExtent l="0" t="0" r="0" b="0"/>
                        <wp:docPr id="23" name="Picture 2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" name=""/>
                                <pic:cNvPicPr/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4899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5D66554B" w14:textId="469F55AF" w:rsidR="00A61A59" w:rsidRPr="00F077CB" w:rsidRDefault="00A61A59" w:rsidP="000A7C6B"/>
        </w:tc>
      </w:tr>
    </w:tbl>
    <w:p w14:paraId="55092201" w14:textId="77777777"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14:paraId="02436D13" w14:textId="77777777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5A6A7387" w14:textId="42A852F3" w:rsidR="002C53F9" w:rsidRDefault="003F18C9" w:rsidP="000A7C6B">
            <w:pPr>
              <w:pStyle w:val="Heading1"/>
              <w:outlineLvl w:val="0"/>
            </w:pPr>
            <w:bookmarkStart w:id="14" w:name="_Toc100219311"/>
            <w:r>
              <w:t>Sensor Details</w:t>
            </w:r>
            <w:bookmarkEnd w:id="14"/>
          </w:p>
          <w:p w14:paraId="24DE6131" w14:textId="5E89300A" w:rsidR="002C53F9" w:rsidRPr="00F077CB" w:rsidRDefault="003F18C9" w:rsidP="000A7C6B">
            <w:r>
              <w:t>No Data</w:t>
            </w:r>
          </w:p>
        </w:tc>
      </w:tr>
    </w:tbl>
    <w:p w14:paraId="6FBC14F7" w14:textId="77777777"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75733E7A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1D7D483D" w14:textId="66AB8AD8" w:rsidR="005F5B79" w:rsidRDefault="003F18C9" w:rsidP="000A7C6B">
            <w:pPr>
              <w:pStyle w:val="Heading1"/>
              <w:outlineLvl w:val="0"/>
            </w:pPr>
            <w:bookmarkStart w:id="15" w:name="_Toc100219312"/>
            <w:r>
              <w:t>Resultant Forces</w:t>
            </w:r>
            <w:bookmarkEnd w:id="15"/>
          </w:p>
          <w:p w14:paraId="6A4903FB" w14:textId="6DED9ABE" w:rsidR="005F5B79" w:rsidRPr="000B04D4" w:rsidRDefault="003F18C9" w:rsidP="000A7C6B">
            <w:pPr>
              <w:pStyle w:val="Heading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14:paraId="06DDA052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E2A9A64" w14:textId="3C65DAFB" w:rsidR="005F5B79" w:rsidRDefault="003F18C9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3719884" w14:textId="30DEA628" w:rsidR="005F5B79" w:rsidRDefault="003F18C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7F4BD8C" w14:textId="50220F4E" w:rsidR="005F5B79" w:rsidRDefault="003F18C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318632C" w14:textId="04817364" w:rsidR="005F5B79" w:rsidRDefault="003F18C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69A17B7A" w14:textId="4D53B794" w:rsidR="005F5B79" w:rsidRDefault="003F18C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30AF81F" w14:textId="777CC420" w:rsidR="005F5B79" w:rsidRDefault="003F18C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16B4BD13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F5C225B" w14:textId="2A8E9B9D" w:rsidR="005F5B79" w:rsidRPr="004D2956" w:rsidRDefault="003F18C9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C9F0296" w14:textId="6899246C" w:rsidR="005F5B79" w:rsidRPr="004D2956" w:rsidRDefault="003F18C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B32DBFB" w14:textId="45B20E2F" w:rsidR="005F5B79" w:rsidRPr="004D2956" w:rsidRDefault="003F18C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7.92236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92DFB74" w14:textId="75347381" w:rsidR="005F5B79" w:rsidRPr="004D2956" w:rsidRDefault="003F18C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18,132.6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4149815" w14:textId="1FB67485" w:rsidR="005F5B79" w:rsidRPr="004D2956" w:rsidRDefault="003F18C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-5.18799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51B6313" w14:textId="087CFA83" w:rsidR="005F5B79" w:rsidRPr="004D2956" w:rsidRDefault="003F18C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18,132.6</w:t>
                  </w:r>
                </w:p>
              </w:tc>
            </w:tr>
          </w:tbl>
          <w:p w14:paraId="2EC64E55" w14:textId="367D9017" w:rsidR="005F5B79" w:rsidRPr="000B04D4" w:rsidRDefault="003F18C9" w:rsidP="000A7C6B">
            <w:pPr>
              <w:pStyle w:val="Heading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378F6CC2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8B7D0D9" w14:textId="4733BB94" w:rsidR="005F5B79" w:rsidRDefault="003F18C9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ED3D0A1" w14:textId="2BCAA042" w:rsidR="005F5B79" w:rsidRDefault="003F18C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EF76203" w14:textId="1160C55B" w:rsidR="005F5B79" w:rsidRDefault="003F18C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3780FC4" w14:textId="3192835C" w:rsidR="005F5B79" w:rsidRDefault="003F18C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001A3A6" w14:textId="3A73D9D7" w:rsidR="005F5B79" w:rsidRDefault="003F18C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69F00226" w14:textId="206502B7" w:rsidR="005F5B79" w:rsidRDefault="003F18C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6CA568CC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44C191C" w14:textId="26AFEDEA" w:rsidR="005F5B79" w:rsidRPr="004D2956" w:rsidRDefault="003F18C9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66BF75A" w14:textId="1772CD1C" w:rsidR="005F5B79" w:rsidRPr="004D2956" w:rsidRDefault="003F18C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6FD09AB" w14:textId="487FFB77" w:rsidR="005F5B79" w:rsidRPr="004D2956" w:rsidRDefault="003F18C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468B406" w14:textId="5CC61F49" w:rsidR="005F5B79" w:rsidRPr="004D2956" w:rsidRDefault="003F18C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FCF07EB" w14:textId="0978EDEB" w:rsidR="005F5B79" w:rsidRPr="004D2956" w:rsidRDefault="003F18C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46FB5FD" w14:textId="5E25F155" w:rsidR="005F5B79" w:rsidRPr="004D2956" w:rsidRDefault="003F18C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20B25BAA" w14:textId="77777777" w:rsidR="005F5B79" w:rsidRDefault="005F5B79" w:rsidP="000A7C6B"/>
        </w:tc>
      </w:tr>
      <w:tr w:rsidR="005F5B79" w14:paraId="4C9F3A47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620A9FBF" w14:textId="6522A4B9" w:rsidR="005F5B79" w:rsidRDefault="005F5B79" w:rsidP="000A7C6B">
            <w:bookmarkStart w:id="16" w:name="_Toc243733151"/>
            <w:bookmarkStart w:id="17" w:name="_Toc245020119"/>
            <w:bookmarkStart w:id="18" w:name="_Toc245020151"/>
          </w:p>
        </w:tc>
      </w:tr>
      <w:bookmarkEnd w:id="16"/>
      <w:bookmarkEnd w:id="17"/>
      <w:bookmarkEnd w:id="18"/>
    </w:tbl>
    <w:p w14:paraId="138B921C" w14:textId="77777777"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83"/>
      </w:tblGrid>
      <w:tr w:rsidR="00EC2432" w14:paraId="29404ABB" w14:textId="77777777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2779F09B" w14:textId="057DCE82" w:rsidR="0050542D" w:rsidRPr="003F18C9" w:rsidRDefault="003F18C9" w:rsidP="003F18C9">
            <w:pPr>
              <w:pStyle w:val="Heading1"/>
            </w:pPr>
            <w:bookmarkStart w:id="19" w:name="_Toc100219313"/>
            <w:r>
              <w:t>Beams</w:t>
            </w:r>
            <w:bookmarkEnd w:id="19"/>
          </w:p>
          <w:p w14:paraId="3DA976D3" w14:textId="5E655A8D" w:rsidR="00EC2432" w:rsidRDefault="003F18C9" w:rsidP="000A7C6B">
            <w:r>
              <w:rPr>
                <w:sz w:val="24"/>
                <w:szCs w:val="24"/>
              </w:rPr>
              <w:t>No Data</w:t>
            </w:r>
          </w:p>
        </w:tc>
      </w:tr>
    </w:tbl>
    <w:p w14:paraId="227FA5C0" w14:textId="77777777"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83"/>
      </w:tblGrid>
      <w:tr w:rsidR="00EC2432" w14:paraId="5313925E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16068AF9" w14:textId="1B836FE6" w:rsidR="00EC2432" w:rsidRDefault="003F18C9" w:rsidP="000A7C6B">
            <w:pPr>
              <w:pStyle w:val="Heading1"/>
              <w:outlineLvl w:val="0"/>
            </w:pPr>
            <w:bookmarkStart w:id="20" w:name="_Toc243733152"/>
            <w:bookmarkStart w:id="21" w:name="_Toc245020120"/>
            <w:bookmarkStart w:id="22" w:name="_Toc245020152"/>
            <w:bookmarkStart w:id="23" w:name="_Toc100219314"/>
            <w:r>
              <w:lastRenderedPageBreak/>
              <w:t>Study Results</w:t>
            </w:r>
            <w:bookmarkEnd w:id="23"/>
          </w:p>
          <w:p w14:paraId="3F833104" w14:textId="10C1F392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23"/>
              <w:gridCol w:w="3356"/>
              <w:gridCol w:w="2287"/>
              <w:gridCol w:w="2255"/>
            </w:tblGrid>
            <w:tr w:rsidR="003F18C9" w14:paraId="42F5C78B" w14:textId="77777777" w:rsidTr="0007262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A5889A3" w14:textId="2C4BC9C7" w:rsidR="003F18C9" w:rsidRDefault="003F18C9" w:rsidP="003F18C9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1A52396" w14:textId="014AF3AA" w:rsidR="003F18C9" w:rsidRDefault="003F18C9" w:rsidP="003F18C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752DE27" w14:textId="4A016689" w:rsidR="003F18C9" w:rsidRDefault="003F18C9" w:rsidP="003F18C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11213B8A" w14:textId="2B34F13C" w:rsidR="003F18C9" w:rsidRDefault="003F18C9" w:rsidP="003F18C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3F18C9" w14:paraId="0DD5E59F" w14:textId="77777777" w:rsidTr="0007262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9F4F1FD" w14:textId="01CD0F45" w:rsidR="003F18C9" w:rsidRPr="004D2956" w:rsidRDefault="003F18C9" w:rsidP="003F18C9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4F47696" w14:textId="5CF35076" w:rsidR="003F18C9" w:rsidRPr="004D2956" w:rsidRDefault="003F18C9" w:rsidP="003F18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2454D00" w14:textId="77777777" w:rsidR="003F18C9" w:rsidRDefault="003F18C9" w:rsidP="003F18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1.946e+03 N/m^2</w:t>
                  </w:r>
                </w:p>
                <w:p w14:paraId="6176461C" w14:textId="07A7B3BF" w:rsidR="003F18C9" w:rsidRPr="004D2956" w:rsidRDefault="003F18C9" w:rsidP="003F18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38187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BAB4DA7" w14:textId="77777777" w:rsidR="003F18C9" w:rsidRDefault="003F18C9" w:rsidP="003F18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6.210e+08 N/m^2</w:t>
                  </w:r>
                </w:p>
                <w:p w14:paraId="116C967D" w14:textId="15CECF2B" w:rsidR="003F18C9" w:rsidRPr="004D2956" w:rsidRDefault="003F18C9" w:rsidP="003F18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477</w:t>
                  </w:r>
                </w:p>
              </w:tc>
            </w:tr>
            <w:tr w:rsidR="003F18C9" w14:paraId="5F9AD05D" w14:textId="77777777" w:rsidTr="00072621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1D6BEAE" w14:textId="7427CF28" w:rsidR="003F18C9" w:rsidRDefault="003F18C9" w:rsidP="003F18C9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364316E9" wp14:editId="6A11AF48">
                        <wp:extent cx="6646545" cy="3456305"/>
                        <wp:effectExtent l="0" t="0" r="1905" b="0"/>
                        <wp:docPr id="24" name="Picture 2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" name=""/>
                                <pic:cNvPicPr/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34563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65E02B7" w14:textId="60D92F37" w:rsidR="003F18C9" w:rsidRPr="004D2956" w:rsidRDefault="003F18C9" w:rsidP="003F18C9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stair case assembly-Static 1-Stress-Stress1</w:t>
                  </w:r>
                </w:p>
              </w:tc>
            </w:tr>
          </w:tbl>
          <w:p w14:paraId="7BA9DD29" w14:textId="51386E3B" w:rsidR="003F18C9" w:rsidRDefault="003F18C9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23"/>
              <w:gridCol w:w="3422"/>
              <w:gridCol w:w="2287"/>
              <w:gridCol w:w="2189"/>
            </w:tblGrid>
            <w:tr w:rsidR="003F18C9" w14:paraId="4284FC74" w14:textId="77777777" w:rsidTr="0007262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E2C34CC" w14:textId="07C5FCF6" w:rsidR="003F18C9" w:rsidRDefault="003F18C9" w:rsidP="003F18C9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0F24D67" w14:textId="2415793A" w:rsidR="003F18C9" w:rsidRDefault="003F18C9" w:rsidP="003F18C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A903359" w14:textId="14D92292" w:rsidR="003F18C9" w:rsidRDefault="003F18C9" w:rsidP="003F18C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790EA962" w14:textId="225DD9B7" w:rsidR="003F18C9" w:rsidRDefault="003F18C9" w:rsidP="003F18C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3F18C9" w14:paraId="46BCB628" w14:textId="77777777" w:rsidTr="0007262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2D5BEB1" w14:textId="1B5F945D" w:rsidR="003F18C9" w:rsidRPr="004D2956" w:rsidRDefault="003F18C9" w:rsidP="003F18C9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D0149E4" w14:textId="66D45281" w:rsidR="003F18C9" w:rsidRPr="004D2956" w:rsidRDefault="003F18C9" w:rsidP="003F18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DE5215B" w14:textId="77777777" w:rsidR="003F18C9" w:rsidRDefault="003F18C9" w:rsidP="003F18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 mm</w:t>
                  </w:r>
                </w:p>
                <w:p w14:paraId="157C9583" w14:textId="0A3D9DCB" w:rsidR="003F18C9" w:rsidRPr="004D2956" w:rsidRDefault="003F18C9" w:rsidP="003F18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121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9853226" w14:textId="77777777" w:rsidR="003F18C9" w:rsidRDefault="003F18C9" w:rsidP="003F18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3.954e+01 mm</w:t>
                  </w:r>
                </w:p>
                <w:p w14:paraId="6780795C" w14:textId="65E1B75D" w:rsidR="003F18C9" w:rsidRPr="004D2956" w:rsidRDefault="003F18C9" w:rsidP="003F18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9741</w:t>
                  </w:r>
                </w:p>
              </w:tc>
            </w:tr>
            <w:tr w:rsidR="003F18C9" w14:paraId="55FA8DD0" w14:textId="77777777" w:rsidTr="00072621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0A50069" w14:textId="6858E47C" w:rsidR="003F18C9" w:rsidRDefault="003F18C9" w:rsidP="003F18C9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354256E5" wp14:editId="43F6DE9E">
                        <wp:extent cx="6646545" cy="3456305"/>
                        <wp:effectExtent l="0" t="0" r="1905" b="0"/>
                        <wp:docPr id="25" name="Picture 2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" name=""/>
                                <pic:cNvPicPr/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34563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50D9ADA" w14:textId="267DD38C" w:rsidR="003F18C9" w:rsidRPr="004D2956" w:rsidRDefault="003F18C9" w:rsidP="003F18C9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stair case assembly-Static 1-Displacement-Displacement1</w:t>
                  </w:r>
                </w:p>
              </w:tc>
            </w:tr>
          </w:tbl>
          <w:p w14:paraId="7CE99D3B" w14:textId="081F3EA1" w:rsidR="003F18C9" w:rsidRDefault="003F18C9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23"/>
              <w:gridCol w:w="3422"/>
              <w:gridCol w:w="2287"/>
              <w:gridCol w:w="2189"/>
            </w:tblGrid>
            <w:tr w:rsidR="003F18C9" w14:paraId="5A3D9C98" w14:textId="77777777" w:rsidTr="0007262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03437E6" w14:textId="0298C073" w:rsidR="003F18C9" w:rsidRDefault="003F18C9" w:rsidP="003F18C9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E512714" w14:textId="770517F0" w:rsidR="003F18C9" w:rsidRDefault="003F18C9" w:rsidP="003F18C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A5510C4" w14:textId="1E80F864" w:rsidR="003F18C9" w:rsidRDefault="003F18C9" w:rsidP="003F18C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3C711BA0" w14:textId="445806F2" w:rsidR="003F18C9" w:rsidRDefault="003F18C9" w:rsidP="003F18C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3F18C9" w14:paraId="1D09E080" w14:textId="77777777" w:rsidTr="0007262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8AD5A66" w14:textId="6552E2DD" w:rsidR="003F18C9" w:rsidRPr="004D2956" w:rsidRDefault="003F18C9" w:rsidP="003F18C9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D71B319" w14:textId="2AB8D27A" w:rsidR="003F18C9" w:rsidRPr="004D2956" w:rsidRDefault="003F18C9" w:rsidP="003F18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194FBBE" w14:textId="77777777" w:rsidR="003F18C9" w:rsidRDefault="003F18C9" w:rsidP="003F18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1.842e-08 </w:t>
                  </w:r>
                </w:p>
                <w:p w14:paraId="0DF0C131" w14:textId="4B8A5102" w:rsidR="003F18C9" w:rsidRPr="004D2956" w:rsidRDefault="003F18C9" w:rsidP="003F18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12821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5D8F4EE" w14:textId="77777777" w:rsidR="003F18C9" w:rsidRDefault="003F18C9" w:rsidP="003F18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4.666e-03 </w:t>
                  </w:r>
                </w:p>
                <w:p w14:paraId="6830390F" w14:textId="6F3903CF" w:rsidR="003F18C9" w:rsidRPr="004D2956" w:rsidRDefault="003F18C9" w:rsidP="003F18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2527</w:t>
                  </w:r>
                </w:p>
              </w:tc>
            </w:tr>
            <w:tr w:rsidR="003F18C9" w14:paraId="30F63452" w14:textId="77777777" w:rsidTr="00072621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EF63F21" w14:textId="37147A4E" w:rsidR="003F18C9" w:rsidRDefault="003F18C9" w:rsidP="003F18C9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27A4C5A0" wp14:editId="5B84F05E">
                        <wp:extent cx="6646545" cy="3456305"/>
                        <wp:effectExtent l="0" t="0" r="1905" b="0"/>
                        <wp:docPr id="26" name="Picture 2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" name=""/>
                                <pic:cNvPicPr/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34563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7E0AA68" w14:textId="05CC2A27" w:rsidR="003F18C9" w:rsidRPr="004D2956" w:rsidRDefault="003F18C9" w:rsidP="003F18C9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stair case assembly-Static 1-Strain-Strain1</w:t>
                  </w:r>
                </w:p>
              </w:tc>
            </w:tr>
          </w:tbl>
          <w:p w14:paraId="31B266B4" w14:textId="77777777" w:rsidR="003F18C9" w:rsidRPr="000B04D4" w:rsidRDefault="003F18C9" w:rsidP="000A7C6B"/>
          <w:bookmarkEnd w:id="20"/>
          <w:bookmarkEnd w:id="21"/>
          <w:bookmarkEnd w:id="22"/>
          <w:p w14:paraId="52459936" w14:textId="6A98A971" w:rsidR="00EC2432" w:rsidRDefault="00EC2432" w:rsidP="000A7C6B"/>
        </w:tc>
      </w:tr>
    </w:tbl>
    <w:p w14:paraId="30E3139D" w14:textId="77777777"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83"/>
      </w:tblGrid>
      <w:tr w:rsidR="000B1701" w14:paraId="474796A6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2EA6924E" w14:textId="24A0B94D" w:rsidR="000B1701" w:rsidRDefault="003F18C9" w:rsidP="003F18C9">
            <w:pPr>
              <w:pStyle w:val="Heading1"/>
            </w:pPr>
            <w:bookmarkStart w:id="24" w:name="_Toc100219315"/>
            <w:r>
              <w:t>Conclusion</w:t>
            </w:r>
            <w:bookmarkEnd w:id="24"/>
          </w:p>
        </w:tc>
      </w:tr>
    </w:tbl>
    <w:p w14:paraId="56522F6C" w14:textId="01836C21" w:rsidR="00AC3438" w:rsidRPr="00AC3438" w:rsidRDefault="00AC3438" w:rsidP="00FE0924"/>
    <w:sectPr w:rsidR="00AC3438" w:rsidRPr="00AC3438" w:rsidSect="003F18C9">
      <w:headerReference w:type="default" r:id="rId31"/>
      <w:footerReference w:type="default" r:id="rId32"/>
      <w:headerReference w:type="first" r:id="rId33"/>
      <w:footerReference w:type="first" r:id="rId34"/>
      <w:pgSz w:w="11907" w:h="16839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E3B55C" w14:textId="77777777" w:rsidR="003F18C9" w:rsidRDefault="003F18C9" w:rsidP="00F25CD7">
      <w:pPr>
        <w:spacing w:after="0" w:line="240" w:lineRule="auto"/>
      </w:pPr>
      <w:r>
        <w:separator/>
      </w:r>
    </w:p>
  </w:endnote>
  <w:endnote w:type="continuationSeparator" w:id="0">
    <w:p w14:paraId="3DFC1712" w14:textId="77777777" w:rsidR="003F18C9" w:rsidRDefault="003F18C9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52"/>
      <w:gridCol w:w="3848"/>
      <w:gridCol w:w="4442"/>
      <w:gridCol w:w="541"/>
    </w:tblGrid>
    <w:tr w:rsidR="00DC4D2F" w14:paraId="66FD7A32" w14:textId="77777777" w:rsidTr="003E1AE9">
      <w:tc>
        <w:tcPr>
          <w:tcW w:w="867" w:type="pct"/>
        </w:tcPr>
        <w:p w14:paraId="0E9B8BE7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2C25FD8A" wp14:editId="487C5420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0052C6E2" w14:textId="2C23B6BE" w:rsidR="00DC4D2F" w:rsidRDefault="003F18C9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02A474CB" w14:textId="68FB9485" w:rsidR="00DC4D2F" w:rsidRDefault="003F18C9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stair case assembly</w:t>
          </w:r>
        </w:p>
      </w:tc>
      <w:tc>
        <w:tcPr>
          <w:tcW w:w="0" w:type="auto"/>
          <w:vAlign w:val="bottom"/>
        </w:tcPr>
        <w:p w14:paraId="7A21350F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</w:tc>
    </w:tr>
  </w:tbl>
  <w:p w14:paraId="2545B099" w14:textId="77777777"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4A345FDB" w14:textId="77777777" w:rsidTr="00BF0BC4">
      <w:tc>
        <w:tcPr>
          <w:tcW w:w="1908" w:type="dxa"/>
        </w:tcPr>
        <w:p w14:paraId="00B1BAA9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64B423EB" wp14:editId="6DD2D578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3D52A60F" w14:textId="2ACC903B" w:rsidR="00DC4D2F" w:rsidRDefault="003F18C9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26B95DED" w14:textId="37013C15" w:rsidR="00DC4D2F" w:rsidRDefault="003F18C9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stair case assembly</w:t>
          </w:r>
        </w:p>
      </w:tc>
      <w:tc>
        <w:tcPr>
          <w:tcW w:w="360" w:type="dxa"/>
          <w:vAlign w:val="bottom"/>
        </w:tcPr>
        <w:p w14:paraId="30550F30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564E2FF8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CA4FD4" w14:textId="77777777" w:rsidR="003F18C9" w:rsidRDefault="003F18C9" w:rsidP="00F25CD7">
      <w:pPr>
        <w:spacing w:after="0" w:line="240" w:lineRule="auto"/>
      </w:pPr>
      <w:r>
        <w:separator/>
      </w:r>
    </w:p>
  </w:footnote>
  <w:footnote w:type="continuationSeparator" w:id="0">
    <w:p w14:paraId="21EA37B8" w14:textId="77777777" w:rsidR="003F18C9" w:rsidRDefault="003F18C9" w:rsidP="00F25C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998" w:type="dxa"/>
      <w:tblBorders>
        <w:top w:val="none" w:sz="0" w:space="0" w:color="auto"/>
        <w:left w:val="none" w:sz="0" w:space="0" w:color="auto"/>
        <w:bottom w:val="single" w:sz="48" w:space="0" w:color="A6A6A6" w:themeColor="background1" w:themeShade="A6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818"/>
      <w:gridCol w:w="4500"/>
      <w:gridCol w:w="4680"/>
    </w:tblGrid>
    <w:tr w:rsidR="00DC4D2F" w14:paraId="017FAC39" w14:textId="77777777" w:rsidTr="00BF0BC4">
      <w:tc>
        <w:tcPr>
          <w:tcW w:w="1818" w:type="dxa"/>
          <w:tcBorders>
            <w:bottom w:val="nil"/>
          </w:tcBorders>
          <w:vAlign w:val="bottom"/>
        </w:tcPr>
        <w:p w14:paraId="681E0D49" w14:textId="3F4C4677" w:rsidR="00DC4D2F" w:rsidRDefault="00DC4D2F" w:rsidP="00E217C8">
          <w:pPr>
            <w:pStyle w:val="Header"/>
            <w:rPr>
              <w:rFonts w:ascii="Trebuchet MS" w:hAnsi="Trebuchet MS"/>
              <w:b/>
            </w:rPr>
          </w:pPr>
        </w:p>
      </w:tc>
      <w:tc>
        <w:tcPr>
          <w:tcW w:w="4500" w:type="dxa"/>
          <w:tcBorders>
            <w:bottom w:val="nil"/>
          </w:tcBorders>
          <w:vAlign w:val="bottom"/>
        </w:tcPr>
        <w:p w14:paraId="29E7439E" w14:textId="3B4BE394" w:rsidR="00DC4D2F" w:rsidRDefault="00DC4D2F" w:rsidP="00E217C8">
          <w:pPr>
            <w:pStyle w:val="Header"/>
            <w:rPr>
              <w:rFonts w:ascii="Trebuchet MS" w:hAnsi="Trebuchet MS"/>
            </w:rPr>
          </w:pPr>
        </w:p>
      </w:tc>
      <w:tc>
        <w:tcPr>
          <w:tcW w:w="4680" w:type="dxa"/>
          <w:tcBorders>
            <w:bottom w:val="nil"/>
          </w:tcBorders>
          <w:vAlign w:val="bottom"/>
        </w:tcPr>
        <w:p w14:paraId="2819D9D2" w14:textId="64F86AF1" w:rsidR="00DC4D2F" w:rsidRDefault="003F18C9" w:rsidP="00E217C8">
          <w:pPr>
            <w:pStyle w:val="Header"/>
            <w:jc w:val="right"/>
            <w:rPr>
              <w:rFonts w:ascii="Trebuchet MS" w:hAnsi="Trebuchet MS"/>
            </w:rPr>
          </w:pPr>
          <w:r>
            <w:rPr>
              <w:rFonts w:ascii="Trebuchet MS" w:hAnsi="Trebuchet MS"/>
            </w:rPr>
            <w:t>P.JEEVANKUMAR</w:t>
          </w:r>
        </w:p>
        <w:p w14:paraId="02C60377" w14:textId="1CCEA994" w:rsidR="00DC4D2F" w:rsidRPr="003E4713" w:rsidRDefault="003F18C9" w:rsidP="00F25CD7">
          <w:pPr>
            <w:pStyle w:val="Header"/>
            <w:jc w:val="right"/>
            <w:rPr>
              <w:rFonts w:ascii="Trebuchet MS" w:hAnsi="Trebuchet MS"/>
            </w:rPr>
          </w:pPr>
          <w:r>
            <w:rPr>
              <w:rFonts w:ascii="Trebuchet MS" w:hAnsi="Trebuchet MS"/>
            </w:rPr>
            <w:t>07-04-2022</w:t>
          </w:r>
        </w:p>
      </w:tc>
    </w:tr>
  </w:tbl>
  <w:p w14:paraId="19FEBED5" w14:textId="77777777" w:rsidR="00DC4D2F" w:rsidRDefault="00DC4D2F" w:rsidP="00F25CD7">
    <w:pPr>
      <w:pStyle w:val="Header"/>
      <w:pBdr>
        <w:bottom w:val="single" w:sz="36" w:space="1" w:color="BFBFBF" w:themeColor="background1" w:themeShade="BF"/>
      </w:pBdr>
    </w:pPr>
  </w:p>
  <w:p w14:paraId="5CEBBDB9" w14:textId="77777777" w:rsidR="00DC4D2F" w:rsidRDefault="00DC4D2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single" w:sz="48" w:space="0" w:color="A6A6A6" w:themeColor="background1" w:themeShade="A6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1007"/>
    </w:tblGrid>
    <w:tr w:rsidR="00DC4D2F" w14:paraId="52C34236" w14:textId="77777777" w:rsidTr="00BF0BC4">
      <w:trPr>
        <w:trHeight w:val="1530"/>
      </w:trPr>
      <w:tc>
        <w:tcPr>
          <w:tcW w:w="11007" w:type="dxa"/>
          <w:tcBorders>
            <w:bottom w:val="nil"/>
          </w:tcBorders>
        </w:tcPr>
        <w:tbl>
          <w:tblPr>
            <w:tblW w:w="0" w:type="auto"/>
            <w:tblBorders>
              <w:bottom w:val="single" w:sz="48" w:space="0" w:color="A6A6A6" w:themeColor="background1" w:themeShade="A6"/>
            </w:tblBorders>
            <w:tblLayout w:type="fixed"/>
            <w:tblLook w:val="04A0" w:firstRow="1" w:lastRow="0" w:firstColumn="1" w:lastColumn="0" w:noHBand="0" w:noVBand="1"/>
          </w:tblPr>
          <w:tblGrid>
            <w:gridCol w:w="3361"/>
            <w:gridCol w:w="7470"/>
          </w:tblGrid>
          <w:tr w:rsidR="00DC4D2F" w:rsidRPr="00B86860" w14:paraId="1480F928" w14:textId="77777777" w:rsidTr="00E76AFC">
            <w:trPr>
              <w:trHeight w:val="1530"/>
            </w:trPr>
            <w:tc>
              <w:tcPr>
                <w:tcW w:w="3361" w:type="dxa"/>
                <w:tcBorders>
                  <w:bottom w:val="nil"/>
                </w:tcBorders>
                <w:vAlign w:val="bottom"/>
              </w:tcPr>
              <w:p w14:paraId="4BFD2B09" w14:textId="5B1CD3FE" w:rsidR="00DC4D2F" w:rsidRPr="00B86860" w:rsidRDefault="00DC4D2F" w:rsidP="0004566C">
                <w:pPr>
                  <w:pStyle w:val="Header"/>
                  <w:tabs>
                    <w:tab w:val="clear" w:pos="4680"/>
                    <w:tab w:val="clear" w:pos="9360"/>
                    <w:tab w:val="center" w:pos="3163"/>
                    <w:tab w:val="right" w:pos="10633"/>
                  </w:tabs>
                  <w:ind w:left="-108"/>
                  <w:rPr>
                    <w:rFonts w:ascii="Trebuchet MS" w:hAnsi="Trebuchet MS"/>
                    <w:b/>
                  </w:rPr>
                </w:pPr>
              </w:p>
            </w:tc>
            <w:tc>
              <w:tcPr>
                <w:tcW w:w="7470" w:type="dxa"/>
                <w:tcBorders>
                  <w:bottom w:val="nil"/>
                </w:tcBorders>
                <w:vAlign w:val="bottom"/>
              </w:tcPr>
              <w:p w14:paraId="5AB4D023" w14:textId="45868006" w:rsidR="00DC4D2F" w:rsidRPr="00B86860" w:rsidRDefault="003F18C9" w:rsidP="00E217C8">
                <w:pPr>
                  <w:pStyle w:val="Header"/>
                  <w:rPr>
                    <w:rFonts w:ascii="Trebuchet MS" w:hAnsi="Trebuchet MS"/>
                  </w:rPr>
                </w:pPr>
                <w:r>
                  <w:rPr>
                    <w:rFonts w:ascii="Trebuchet MS" w:hAnsi="Trebuchet MS"/>
                  </w:rPr>
                  <w:t>Phone: +91 9100126182</w:t>
                </w:r>
              </w:p>
              <w:p w14:paraId="07F9C82C" w14:textId="5A650B7B" w:rsidR="00DC4D2F" w:rsidRPr="00B86860" w:rsidRDefault="00DC4D2F" w:rsidP="00E217C8">
                <w:pPr>
                  <w:pStyle w:val="Header"/>
                </w:pPr>
              </w:p>
            </w:tc>
          </w:tr>
        </w:tbl>
        <w:p w14:paraId="32E33DB6" w14:textId="77777777" w:rsidR="00DC4D2F" w:rsidRDefault="00DC4D2F"/>
      </w:tc>
    </w:tr>
  </w:tbl>
  <w:p w14:paraId="27CFFC51" w14:textId="77777777" w:rsidR="00DC4D2F" w:rsidRDefault="00DC4D2F" w:rsidP="00F25CD7">
    <w:pPr>
      <w:pStyle w:val="Header"/>
      <w:pBdr>
        <w:bottom w:val="single" w:sz="36" w:space="1" w:color="BFBFBF" w:themeColor="background1" w:themeShade="BF"/>
      </w:pBdr>
    </w:pPr>
  </w:p>
  <w:p w14:paraId="710F7C13" w14:textId="77777777" w:rsidR="00DC4D2F" w:rsidRDefault="00DC4D2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F18C9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18C9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45A66"/>
  <w15:docId w15:val="{34B6917E-BE21-45F0-8C54-BAFE732B8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fontTable" Target="fontTable.xml"/><Relationship Id="rId8" Type="http://schemas.openxmlformats.org/officeDocument/2006/relationships/image" Target="media/image2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948785-F77C-4300-A926-F08FDFDF1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1</TotalTime>
  <Pages>13</Pages>
  <Words>1134</Words>
  <Characters>6468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7587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JEEVAN</dc:creator>
  <cp:lastModifiedBy>JEEVANKUMAR PAPPALA</cp:lastModifiedBy>
  <cp:revision>1</cp:revision>
  <dcterms:created xsi:type="dcterms:W3CDTF">2022-04-07T04:50:00Z</dcterms:created>
  <dcterms:modified xsi:type="dcterms:W3CDTF">2022-04-07T04:51:00Z</dcterms:modified>
</cp:coreProperties>
</file>